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F928" w14:textId="489F752F" w:rsidR="00831721" w:rsidRPr="00926AB7" w:rsidRDefault="00831721" w:rsidP="003B1A4F">
      <w:r w:rsidRPr="00926AB7">
        <w:rPr>
          <w:noProof/>
          <w:rtl/>
          <w:lang w:eastAsia="he"/>
        </w:rPr>
        <mc:AlternateContent>
          <mc:Choice Requires="wpg">
            <w:drawing>
              <wp:anchor distT="0" distB="0" distL="114300" distR="114300" simplePos="0" relativeHeight="251657216" behindDoc="1" locked="1" layoutInCell="1" allowOverlap="1" wp14:anchorId="2E8387E1" wp14:editId="4C3E66EA">
                <wp:simplePos x="0" y="0"/>
                <wp:positionH relativeFrom="page">
                  <wp:posOffset>-5715</wp:posOffset>
                </wp:positionH>
                <wp:positionV relativeFrom="paragraph">
                  <wp:posOffset>-692150</wp:posOffset>
                </wp:positionV>
                <wp:extent cx="8247380" cy="3026410"/>
                <wp:effectExtent l="0" t="0" r="1270" b="2540"/>
                <wp:wrapNone/>
                <wp:docPr id="19" name="גרפיקה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צורה חופשית: צורה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צורה חופשית: צורה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צורה חופשית: צורה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צורה חופשית: צורה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9E36C" id="גרפיקה 17" o:spid="_x0000_s1026" alt="&quot;&quot;" style="position:absolute;margin-left:-.45pt;margin-top:-54.5pt;width:649.4pt;height:238.3pt;flip:x;z-index:-251659264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">
                <v:shape id="צורה חופשית: צורה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צורה חופשית: צורה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צורה חופשית: צורה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צורה חופשית: צורה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bidiVisual/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טבלת פריסה של כותרת עליונה"/>
      </w:tblPr>
      <w:tblGrid>
        <w:gridCol w:w="10466"/>
      </w:tblGrid>
      <w:tr w:rsidR="00A66B18" w:rsidRPr="00E710F5" w14:paraId="4DCA6DE9" w14:textId="77777777" w:rsidTr="006D50CC">
        <w:trPr>
          <w:trHeight w:val="270"/>
          <w:jc w:val="center"/>
        </w:trPr>
        <w:tc>
          <w:tcPr>
            <w:tcW w:w="10466" w:type="dxa"/>
          </w:tcPr>
          <w:p w14:paraId="459A5C0E" w14:textId="3D3E508A" w:rsidR="00A66B18" w:rsidRPr="00E710F5" w:rsidRDefault="00A66B18" w:rsidP="003B1A4F">
            <w:pPr>
              <w:pStyle w:val="ad"/>
            </w:pPr>
          </w:p>
        </w:tc>
      </w:tr>
    </w:tbl>
    <w:p w14:paraId="3E943278" w14:textId="08083C40" w:rsidR="00A66B18" w:rsidRPr="00E710F5" w:rsidRDefault="00A66B18" w:rsidP="003B1A4F"/>
    <w:p w14:paraId="6F990AE2" w14:textId="77777777" w:rsidR="006D50CC" w:rsidRDefault="006D50CC" w:rsidP="003B1A4F">
      <w:pPr>
        <w:pStyle w:val="a7"/>
        <w:rPr>
          <w:rtl/>
        </w:rPr>
      </w:pPr>
    </w:p>
    <w:p w14:paraId="7FCC5708" w14:textId="77777777" w:rsidR="006D50CC" w:rsidRDefault="006D50CC" w:rsidP="003B1A4F">
      <w:pPr>
        <w:pStyle w:val="a7"/>
        <w:rPr>
          <w:rtl/>
        </w:rPr>
      </w:pPr>
    </w:p>
    <w:p w14:paraId="2501562B" w14:textId="77777777" w:rsidR="006D50CC" w:rsidRDefault="006D50CC" w:rsidP="003B1A4F">
      <w:pPr>
        <w:pStyle w:val="a7"/>
        <w:rPr>
          <w:rtl/>
        </w:rPr>
      </w:pPr>
    </w:p>
    <w:p w14:paraId="000185BF" w14:textId="77777777" w:rsidR="006D50CC" w:rsidRDefault="006D50CC" w:rsidP="003B1A4F">
      <w:pPr>
        <w:pStyle w:val="a7"/>
        <w:rPr>
          <w:rtl/>
        </w:rPr>
      </w:pPr>
    </w:p>
    <w:p w14:paraId="753B186A" w14:textId="77777777" w:rsidR="006D50CC" w:rsidRDefault="006D50CC" w:rsidP="003B1A4F">
      <w:pPr>
        <w:pStyle w:val="a7"/>
        <w:rPr>
          <w:rtl/>
        </w:rPr>
      </w:pPr>
    </w:p>
    <w:p w14:paraId="4265EB82" w14:textId="1F8B4562" w:rsidR="006D50CC" w:rsidRDefault="006D50CC" w:rsidP="003B1A4F">
      <w:pPr>
        <w:pStyle w:val="a7"/>
        <w:rPr>
          <w:rtl/>
        </w:rPr>
      </w:pPr>
    </w:p>
    <w:p w14:paraId="3CF188E8" w14:textId="77777777" w:rsidR="003B1A4F" w:rsidRDefault="003B1A4F" w:rsidP="003B1A4F">
      <w:pPr>
        <w:pStyle w:val="a7"/>
        <w:rPr>
          <w:rtl/>
        </w:rPr>
      </w:pPr>
    </w:p>
    <w:p w14:paraId="779E3805" w14:textId="0BD8177F" w:rsidR="006D50CC" w:rsidRDefault="006D50CC" w:rsidP="003B1A4F">
      <w:pPr>
        <w:pStyle w:val="a7"/>
        <w:rPr>
          <w:rtl/>
        </w:rPr>
      </w:pPr>
    </w:p>
    <w:p w14:paraId="7C0A2A64" w14:textId="2D093491" w:rsidR="006D50CC" w:rsidRDefault="006D50CC" w:rsidP="003B1A4F">
      <w:pPr>
        <w:pStyle w:val="a7"/>
        <w:rPr>
          <w:rtl/>
        </w:rPr>
      </w:pPr>
    </w:p>
    <w:p w14:paraId="55326A6D" w14:textId="135928B8" w:rsidR="006D50CC" w:rsidRPr="00AF4B32" w:rsidRDefault="006D50CC" w:rsidP="00AF4B32">
      <w:pPr>
        <w:pStyle w:val="a7"/>
        <w:jc w:val="center"/>
        <w:rPr>
          <w:sz w:val="28"/>
          <w:szCs w:val="28"/>
          <w:rtl/>
        </w:rPr>
      </w:pPr>
      <w:r w:rsidRPr="00AF4B32">
        <w:rPr>
          <w:sz w:val="28"/>
          <w:szCs w:val="28"/>
          <w:rtl/>
        </w:rPr>
        <w:t xml:space="preserve">מיני פרויקט בבסיסי נתונים </w:t>
      </w:r>
      <w:r w:rsidRPr="00AF4B32">
        <w:rPr>
          <w:sz w:val="28"/>
          <w:szCs w:val="28"/>
          <w:rtl/>
        </w:rPr>
        <w:t>–</w:t>
      </w:r>
      <w:r w:rsidRPr="00AF4B32">
        <w:rPr>
          <w:sz w:val="28"/>
          <w:szCs w:val="28"/>
          <w:rtl/>
        </w:rPr>
        <w:t xml:space="preserve"> עירייה</w:t>
      </w:r>
    </w:p>
    <w:p w14:paraId="56B7640A" w14:textId="5E7BE625" w:rsidR="006D50CC" w:rsidRDefault="003B1A4F" w:rsidP="003B1A4F">
      <w:pPr>
        <w:pStyle w:val="a7"/>
        <w:rPr>
          <w:sz w:val="44"/>
          <w:szCs w:val="44"/>
          <w:rtl/>
        </w:rPr>
      </w:pPr>
      <w:r w:rsidRPr="006D50CC"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DC43289" wp14:editId="52390856">
                <wp:simplePos x="0" y="0"/>
                <wp:positionH relativeFrom="margin">
                  <wp:align>center</wp:align>
                </wp:positionH>
                <wp:positionV relativeFrom="paragraph">
                  <wp:posOffset>137886</wp:posOffset>
                </wp:positionV>
                <wp:extent cx="4034155" cy="4855845"/>
                <wp:effectExtent l="0" t="0" r="4445" b="1905"/>
                <wp:wrapNone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4155" cy="4855845"/>
                          <a:chOff x="0" y="0"/>
                          <a:chExt cx="4034155" cy="4855845"/>
                        </a:xfrm>
                      </wpg:grpSpPr>
                      <wpg:grpSp>
                        <wpg:cNvPr id="10" name="קבוצה 10"/>
                        <wpg:cNvGrpSpPr/>
                        <wpg:grpSpPr>
                          <a:xfrm>
                            <a:off x="0" y="0"/>
                            <a:ext cx="4034155" cy="4855845"/>
                            <a:chOff x="0" y="0"/>
                            <a:chExt cx="4034155" cy="4855845"/>
                          </a:xfrm>
                        </wpg:grpSpPr>
                        <pic:pic xmlns:pic="http://schemas.openxmlformats.org/drawingml/2006/picture">
                          <pic:nvPicPr>
                            <pic:cNvPr id="1" name="תמונה 1" descr="עיריית ירושלים – ויקיפדיה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161"/>
                            <a:stretch/>
                          </pic:blipFill>
                          <pic:spPr bwMode="auto">
                            <a:xfrm>
                              <a:off x="0" y="0"/>
                              <a:ext cx="4034155" cy="4855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מלבן 2"/>
                          <wps:cNvSpPr/>
                          <wps:spPr>
                            <a:xfrm>
                              <a:off x="1130300" y="215900"/>
                              <a:ext cx="2089150" cy="330898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מלבן 3"/>
                          <wps:cNvSpPr/>
                          <wps:spPr>
                            <a:xfrm>
                              <a:off x="800100" y="215900"/>
                              <a:ext cx="2159000" cy="30010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מלבן 4"/>
                          <wps:cNvSpPr/>
                          <wps:spPr>
                            <a:xfrm>
                              <a:off x="1066800" y="254000"/>
                              <a:ext cx="2159489" cy="30011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מלבן 5"/>
                          <wps:cNvSpPr/>
                          <wps:spPr>
                            <a:xfrm>
                              <a:off x="1701800" y="3149600"/>
                              <a:ext cx="579120" cy="676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תמונה 7" descr="המרכז האקדמי לב – המכלול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971" y="979714"/>
                            <a:ext cx="230886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8F23A4" id="קבוצה 11" o:spid="_x0000_s1026" style="position:absolute;margin-left:0;margin-top:10.85pt;width:317.65pt;height:382.35pt;z-index:251668480;mso-position-horizontal:center;mso-position-horizontal-relative:margin" coordsize="40341,4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">
                <v:group id="קבוצה 10" o:spid="_x0000_s1027" style="position:absolute;width:40341;height:48558" coordsize="40341,48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28" type="#_x0000_t75" alt="עיריית ירושלים – ויקיפדיה" style="position:absolute;width:40341;height:4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">
                    <v:imagedata r:id="rId13" o:title="עיריית ירושלים – ויקיפדיה" croptop="11902f"/>
                  </v:shape>
                  <v:rect id="מלבן 2" o:spid="_x0000_s1029" style="position:absolute;left:11303;top:2159;width:20891;height:3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1axwwAAANo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MLtSrwBcnkFAAD//wMAUEsBAi0AFAAGAAgAAAAhANvh9svuAAAAhQEAABMAAAAAAAAAAAAA&#10;AAAAAAAAAFtDb250ZW50X1R5cGVzXS54bWxQSwECLQAUAAYACAAAACEAWvQsW78AAAAVAQAACwAA&#10;AAAAAAAAAAAAAAAfAQAAX3JlbHMvLnJlbHNQSwECLQAUAAYACAAAACEAFt9WscMAAADaAAAADwAA&#10;AAAAAAAAAAAAAAAHAgAAZHJzL2Rvd25yZXYueG1sUEsFBgAAAAADAAMAtwAAAPcCAAAAAA==&#10;" fillcolor="white [3212]" strokecolor="white [3212]" strokeweight="1pt"/>
                  <v:rect id="מלבן 3" o:spid="_x0000_s1030" style="position:absolute;left:8001;top:2159;width:21590;height:30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  <v:rect id="מלבן 4" o:spid="_x0000_s1031" style="position:absolute;left:10668;top:2540;width:21594;height:30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texAAAANoAAAAPAAAAZHJzL2Rvd25yZXYueG1sRI9Ba8JA&#10;FITvgv9heUJvdaOU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PZ6a17EAAAA2gAAAA8A&#10;AAAAAAAAAAAAAAAABwIAAGRycy9kb3ducmV2LnhtbFBLBQYAAAAAAwADALcAAAD4AgAAAAA=&#10;" fillcolor="white [3212]" strokecolor="white [3212]" strokeweight="1pt"/>
                  <v:rect id="מלבן 5" o:spid="_x0000_s1032" style="position:absolute;left:17018;top:31496;width:5791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7FxAAAANoAAAAPAAAAZHJzL2Rvd25yZXYueG1sRI9Ba8JA&#10;FITvgv9heUJvdaPQ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Jk2zsXEAAAA2gAAAA8A&#10;AAAAAAAAAAAAAAAABwIAAGRycy9kb3ducmV2LnhtbFBLBQYAAAAAAwADALcAAAD4AgAAAAA=&#10;" fillcolor="white [3212]" strokecolor="white [3212]" strokeweight="1pt"/>
                </v:group>
                <v:shape id="תמונה 7" o:spid="_x0000_s1033" type="#_x0000_t75" alt="המרכז האקדמי לב – המכלול" style="position:absolute;left:8599;top:9797;width:23089;height:20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">
                  <v:imagedata r:id="rId14" o:title="המרכז האקדמי לב – המכלול"/>
                </v:shape>
                <w10:wrap anchorx="margin"/>
              </v:group>
            </w:pict>
          </mc:Fallback>
        </mc:AlternateContent>
      </w:r>
    </w:p>
    <w:p w14:paraId="2D6DA896" w14:textId="62E9586F" w:rsidR="006D50CC" w:rsidRDefault="006D50CC" w:rsidP="003B1A4F">
      <w:pPr>
        <w:pStyle w:val="a7"/>
        <w:rPr>
          <w:rtl/>
        </w:rPr>
      </w:pPr>
    </w:p>
    <w:p w14:paraId="2CF28147" w14:textId="6E564A4C" w:rsidR="006D50CC" w:rsidRDefault="006D50CC" w:rsidP="003B1A4F">
      <w:pPr>
        <w:pStyle w:val="a7"/>
        <w:rPr>
          <w:rtl/>
        </w:rPr>
      </w:pPr>
    </w:p>
    <w:p w14:paraId="7F6D26B7" w14:textId="197323E8" w:rsidR="006D50CC" w:rsidRDefault="006D50CC" w:rsidP="003B1A4F">
      <w:pPr>
        <w:pStyle w:val="a7"/>
        <w:rPr>
          <w:rtl/>
        </w:rPr>
      </w:pPr>
    </w:p>
    <w:p w14:paraId="713544A2" w14:textId="2396F463" w:rsidR="006D50CC" w:rsidRDefault="006D50CC" w:rsidP="003B1A4F">
      <w:pPr>
        <w:pStyle w:val="a7"/>
        <w:rPr>
          <w:rtl/>
        </w:rPr>
      </w:pPr>
    </w:p>
    <w:p w14:paraId="712A456A" w14:textId="7DB5F056" w:rsidR="006D50CC" w:rsidRDefault="006D50CC" w:rsidP="003B1A4F">
      <w:pPr>
        <w:pStyle w:val="a7"/>
        <w:rPr>
          <w:rtl/>
        </w:rPr>
      </w:pPr>
    </w:p>
    <w:p w14:paraId="47D204C2" w14:textId="5F0D6782" w:rsidR="006D50CC" w:rsidRDefault="006D50CC" w:rsidP="003B1A4F">
      <w:pPr>
        <w:pStyle w:val="a7"/>
        <w:rPr>
          <w:rtl/>
        </w:rPr>
      </w:pPr>
    </w:p>
    <w:p w14:paraId="2048C8AF" w14:textId="2347AEFA" w:rsidR="006D50CC" w:rsidRDefault="006D50CC" w:rsidP="003B1A4F">
      <w:pPr>
        <w:pStyle w:val="a7"/>
        <w:rPr>
          <w:rtl/>
        </w:rPr>
      </w:pPr>
    </w:p>
    <w:p w14:paraId="101078A7" w14:textId="62F14B40" w:rsidR="006D50CC" w:rsidRDefault="006D50CC" w:rsidP="003B1A4F">
      <w:pPr>
        <w:pStyle w:val="a7"/>
        <w:rPr>
          <w:rtl/>
        </w:rPr>
      </w:pPr>
    </w:p>
    <w:p w14:paraId="5DE0B302" w14:textId="10404EFD" w:rsidR="006D50CC" w:rsidRDefault="006D50CC" w:rsidP="003B1A4F">
      <w:pPr>
        <w:pStyle w:val="a7"/>
        <w:rPr>
          <w:rtl/>
        </w:rPr>
      </w:pPr>
    </w:p>
    <w:p w14:paraId="0E22EBAC" w14:textId="6CB7DBF4" w:rsidR="006D50CC" w:rsidRDefault="006D50CC" w:rsidP="003B1A4F">
      <w:pPr>
        <w:pStyle w:val="a7"/>
        <w:rPr>
          <w:rtl/>
        </w:rPr>
      </w:pPr>
    </w:p>
    <w:p w14:paraId="647E21DD" w14:textId="55E60FCC" w:rsidR="006D50CC" w:rsidRDefault="006D50CC" w:rsidP="003B1A4F">
      <w:pPr>
        <w:pStyle w:val="a7"/>
        <w:rPr>
          <w:rtl/>
        </w:rPr>
      </w:pPr>
    </w:p>
    <w:p w14:paraId="75F8F041" w14:textId="6A25E413" w:rsidR="006D50CC" w:rsidRDefault="006D50CC" w:rsidP="003B1A4F">
      <w:pPr>
        <w:pStyle w:val="a7"/>
        <w:rPr>
          <w:rtl/>
        </w:rPr>
      </w:pPr>
    </w:p>
    <w:p w14:paraId="0A33ECB9" w14:textId="77777777" w:rsidR="003B1A4F" w:rsidRDefault="003B1A4F" w:rsidP="003B1A4F">
      <w:pPr>
        <w:pStyle w:val="aa"/>
        <w:rPr>
          <w:rtl/>
        </w:rPr>
      </w:pPr>
    </w:p>
    <w:p w14:paraId="65294FE2" w14:textId="77777777" w:rsidR="003B1A4F" w:rsidRDefault="003B1A4F" w:rsidP="003B1A4F">
      <w:pPr>
        <w:pStyle w:val="aa"/>
        <w:rPr>
          <w:rtl/>
        </w:rPr>
      </w:pPr>
    </w:p>
    <w:p w14:paraId="4934E44A" w14:textId="77777777" w:rsidR="003B1A4F" w:rsidRDefault="003B1A4F" w:rsidP="003B1A4F">
      <w:pPr>
        <w:pStyle w:val="aa"/>
        <w:rPr>
          <w:rtl/>
        </w:rPr>
      </w:pPr>
    </w:p>
    <w:p w14:paraId="24C5AE54" w14:textId="77777777" w:rsidR="003B1A4F" w:rsidRDefault="003B1A4F" w:rsidP="003B1A4F">
      <w:pPr>
        <w:pStyle w:val="aa"/>
        <w:rPr>
          <w:rtl/>
        </w:rPr>
      </w:pPr>
    </w:p>
    <w:p w14:paraId="5842B52B" w14:textId="77777777" w:rsidR="003B1A4F" w:rsidRDefault="003B1A4F" w:rsidP="003B1A4F">
      <w:pPr>
        <w:pStyle w:val="aa"/>
        <w:rPr>
          <w:rtl/>
        </w:rPr>
      </w:pPr>
    </w:p>
    <w:p w14:paraId="6497644C" w14:textId="77777777" w:rsidR="003B1A4F" w:rsidRDefault="003B1A4F" w:rsidP="003B1A4F">
      <w:pPr>
        <w:pStyle w:val="aa"/>
        <w:rPr>
          <w:rtl/>
        </w:rPr>
      </w:pPr>
    </w:p>
    <w:p w14:paraId="6A29DDBD" w14:textId="77777777" w:rsidR="003B1A4F" w:rsidRDefault="003B1A4F" w:rsidP="003B1A4F">
      <w:pPr>
        <w:pStyle w:val="aa"/>
        <w:rPr>
          <w:rtl/>
        </w:rPr>
      </w:pPr>
    </w:p>
    <w:p w14:paraId="3C7377DC" w14:textId="77777777" w:rsidR="003B1A4F" w:rsidRDefault="003B1A4F" w:rsidP="003B1A4F">
      <w:pPr>
        <w:pStyle w:val="aa"/>
        <w:rPr>
          <w:rtl/>
        </w:rPr>
      </w:pPr>
    </w:p>
    <w:p w14:paraId="0D918DC6" w14:textId="77777777" w:rsidR="003B1A4F" w:rsidRDefault="003B1A4F" w:rsidP="003B1A4F">
      <w:pPr>
        <w:pStyle w:val="aa"/>
        <w:ind w:left="0"/>
        <w:jc w:val="left"/>
        <w:rPr>
          <w:rtl/>
        </w:rPr>
      </w:pPr>
    </w:p>
    <w:p w14:paraId="5A356FA2" w14:textId="48234EC4" w:rsidR="003B1A4F" w:rsidRPr="003B1A4F" w:rsidRDefault="003B1A4F" w:rsidP="003B1A4F">
      <w:pPr>
        <w:pStyle w:val="aa"/>
        <w:jc w:val="center"/>
        <w:rPr>
          <w:b/>
          <w:bCs/>
          <w:rtl/>
        </w:rPr>
      </w:pPr>
      <w:r w:rsidRPr="003B1A4F">
        <w:rPr>
          <w:b/>
          <w:bCs/>
          <w:rtl/>
        </w:rPr>
        <w:t>נועם שוובר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–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214120032</w:t>
      </w:r>
    </w:p>
    <w:p w14:paraId="4F087291" w14:textId="5A844656" w:rsidR="003B1A4F" w:rsidRPr="003B1A4F" w:rsidRDefault="003B1A4F" w:rsidP="003B1A4F">
      <w:pPr>
        <w:pStyle w:val="aa"/>
        <w:jc w:val="center"/>
        <w:rPr>
          <w:b/>
          <w:bCs/>
          <w:rtl/>
        </w:rPr>
      </w:pPr>
      <w:r w:rsidRPr="003B1A4F">
        <w:rPr>
          <w:b/>
          <w:bCs/>
          <w:rtl/>
        </w:rPr>
        <w:t>נריה ניימן</w:t>
      </w:r>
      <w:r w:rsidRPr="003B1A4F">
        <w:rPr>
          <w:rFonts w:hint="cs"/>
          <w:b/>
          <w:bCs/>
          <w:rtl/>
        </w:rPr>
        <w:t xml:space="preserve"> </w:t>
      </w:r>
      <w:r w:rsidRPr="003B1A4F">
        <w:rPr>
          <w:b/>
          <w:bCs/>
          <w:rtl/>
        </w:rPr>
        <w:t>–</w:t>
      </w:r>
      <w:r w:rsidRPr="003B1A4F">
        <w:rPr>
          <w:b/>
          <w:bCs/>
          <w:rtl/>
        </w:rPr>
        <w:t>214186801</w:t>
      </w:r>
    </w:p>
    <w:p w14:paraId="4AAB8D7C" w14:textId="191E10FD" w:rsidR="003B1A4F" w:rsidRDefault="003B1A4F" w:rsidP="003B1A4F">
      <w:pPr>
        <w:rPr>
          <w:rtl/>
        </w:rPr>
      </w:pPr>
      <w:r>
        <w:rPr>
          <w:rtl/>
        </w:rPr>
        <w:br w:type="page"/>
      </w:r>
    </w:p>
    <w:p w14:paraId="68A85784" w14:textId="77777777" w:rsidR="00AF4B32" w:rsidRDefault="00AF4B32" w:rsidP="003B1A4F">
      <w:pPr>
        <w:pStyle w:val="a7"/>
        <w:rPr>
          <w:rtl/>
        </w:rPr>
      </w:pPr>
    </w:p>
    <w:p w14:paraId="317E722F" w14:textId="5A46C960" w:rsidR="003B1A4F" w:rsidRDefault="003B1A4F" w:rsidP="003B1A4F">
      <w:pPr>
        <w:pStyle w:val="a7"/>
        <w:rPr>
          <w:rtl/>
        </w:rPr>
      </w:pPr>
      <w:r>
        <w:rPr>
          <w:rFonts w:hint="cs"/>
          <w:rtl/>
        </w:rPr>
        <w:t>תוכן עניינים</w:t>
      </w:r>
    </w:p>
    <w:sdt>
      <w:sdtPr>
        <w:rPr>
          <w:lang w:val="he-IL"/>
        </w:rPr>
        <w:id w:val="291336696"/>
        <w:docPartObj>
          <w:docPartGallery w:val="Table of Contents"/>
          <w:docPartUnique/>
        </w:docPartObj>
      </w:sdtPr>
      <w:sdtEndPr>
        <w:rPr>
          <w:rFonts w:ascii="Heebo" w:eastAsiaTheme="minorHAnsi" w:hAnsi="Heebo" w:cs="Heebo"/>
          <w:b/>
          <w:bCs/>
          <w:color w:val="595959" w:themeColor="text1" w:themeTint="A6"/>
          <w:kern w:val="20"/>
          <w:sz w:val="22"/>
          <w:szCs w:val="22"/>
          <w:cs w:val="0"/>
          <w:lang w:eastAsia="he-IL"/>
        </w:rPr>
      </w:sdtEndPr>
      <w:sdtContent>
        <w:p w14:paraId="53C005CE" w14:textId="23D6F62D" w:rsidR="00AF4B32" w:rsidRDefault="00AF4B32" w:rsidP="00F470E8">
          <w:pPr>
            <w:pStyle w:val="af6"/>
          </w:pPr>
          <w:r>
            <w:rPr>
              <w:lang w:val="he-IL"/>
            </w:rPr>
            <w:t>תוכן</w:t>
          </w:r>
        </w:p>
        <w:p w14:paraId="5D30BFAB" w14:textId="1A76B088" w:rsidR="00F470E8" w:rsidRDefault="00AF4B32" w:rsidP="00F470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20856" w:history="1">
            <w:r w:rsidR="00F470E8" w:rsidRPr="005E4399">
              <w:rPr>
                <w:rStyle w:val="Hyperlink"/>
                <w:noProof/>
                <w:rtl/>
              </w:rPr>
              <w:t>חלק א'</w:t>
            </w:r>
            <w:r w:rsidR="00F470E8">
              <w:rPr>
                <w:noProof/>
                <w:webHidden/>
              </w:rPr>
              <w:tab/>
            </w:r>
            <w:r w:rsidR="00F470E8">
              <w:rPr>
                <w:noProof/>
                <w:webHidden/>
              </w:rPr>
              <w:fldChar w:fldCharType="begin"/>
            </w:r>
            <w:r w:rsidR="00F470E8">
              <w:rPr>
                <w:noProof/>
                <w:webHidden/>
              </w:rPr>
              <w:instrText xml:space="preserve"> PAGEREF _Toc97820856 \h </w:instrText>
            </w:r>
            <w:r w:rsidR="00F470E8">
              <w:rPr>
                <w:noProof/>
                <w:webHidden/>
              </w:rPr>
            </w:r>
            <w:r w:rsidR="00F470E8">
              <w:rPr>
                <w:noProof/>
                <w:webHidden/>
              </w:rPr>
              <w:fldChar w:fldCharType="separate"/>
            </w:r>
            <w:r w:rsidR="00BB7786">
              <w:rPr>
                <w:noProof/>
                <w:webHidden/>
                <w:rtl/>
              </w:rPr>
              <w:t>3</w:t>
            </w:r>
            <w:r w:rsidR="00F470E8">
              <w:rPr>
                <w:noProof/>
                <w:webHidden/>
              </w:rPr>
              <w:fldChar w:fldCharType="end"/>
            </w:r>
          </w:hyperlink>
        </w:p>
        <w:p w14:paraId="3235EDE5" w14:textId="03BF29A2" w:rsidR="00F470E8" w:rsidRDefault="00F470E8" w:rsidP="00F470E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/>
            </w:rPr>
          </w:pPr>
          <w:hyperlink w:anchor="_Toc97820857" w:history="1">
            <w:r w:rsidRPr="005E4399">
              <w:rPr>
                <w:rStyle w:val="Hyperlink"/>
                <w:noProof/>
                <w:rtl/>
              </w:rPr>
              <w:t xml:space="preserve">דיאגרמת </w:t>
            </w:r>
            <w:r w:rsidRPr="005E4399">
              <w:rPr>
                <w:rStyle w:val="Hyperlink"/>
                <w:noProof/>
              </w:rPr>
              <w:t>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7786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3DCF" w14:textId="1D5C9290" w:rsidR="00F470E8" w:rsidRDefault="00F470E8" w:rsidP="00F470E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/>
            </w:rPr>
          </w:pPr>
          <w:hyperlink w:anchor="_Toc97820858" w:history="1">
            <w:r w:rsidRPr="005E4399">
              <w:rPr>
                <w:rStyle w:val="Hyperlink"/>
                <w:noProof/>
                <w:rtl/>
              </w:rPr>
              <w:t xml:space="preserve">דיאגרמת </w:t>
            </w:r>
            <w:r w:rsidRPr="005E4399">
              <w:rPr>
                <w:rStyle w:val="Hyperlink"/>
                <w:noProof/>
              </w:rPr>
              <w:t>DSD</w:t>
            </w:r>
            <w:r w:rsidRPr="005E4399">
              <w:rPr>
                <w:rStyle w:val="Hyperlink"/>
                <w:noProof/>
                <w:rtl/>
              </w:rPr>
              <w:t xml:space="preserve"> (יחסים)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7786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2351" w14:textId="61455CAE" w:rsidR="00F470E8" w:rsidRDefault="00F470E8" w:rsidP="00F470E8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lang w:eastAsia="en-US"/>
            </w:rPr>
          </w:pPr>
          <w:hyperlink w:anchor="_Toc97820859" w:history="1">
            <w:r w:rsidRPr="005E4399">
              <w:rPr>
                <w:rStyle w:val="Hyperlink"/>
                <w:noProof/>
                <w:rtl/>
              </w:rPr>
              <w:t>הסבר קצר על כל יישות: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7786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869C" w14:textId="75FB8A3A" w:rsidR="00AF4B32" w:rsidRDefault="00AF4B32" w:rsidP="00F470E8">
          <w:r>
            <w:rPr>
              <w:b/>
              <w:bCs/>
              <w:lang w:val="he-IL"/>
            </w:rPr>
            <w:fldChar w:fldCharType="end"/>
          </w:r>
        </w:p>
      </w:sdtContent>
    </w:sdt>
    <w:p w14:paraId="23AEC494" w14:textId="2582976D" w:rsidR="003B1A4F" w:rsidRDefault="003B1A4F" w:rsidP="00AF4B32">
      <w:pPr>
        <w:ind w:left="0"/>
        <w:rPr>
          <w:rtl/>
        </w:rPr>
      </w:pPr>
    </w:p>
    <w:p w14:paraId="4B5CCE68" w14:textId="77777777" w:rsidR="00AF4B32" w:rsidRDefault="00AF4B32">
      <w:pPr>
        <w:bidi w:val="0"/>
        <w:spacing w:before="0" w:after="0"/>
        <w:ind w:left="0" w:right="0"/>
        <w:rPr>
          <w:b/>
          <w:bCs/>
          <w:color w:val="0070C0"/>
          <w:sz w:val="28"/>
          <w:szCs w:val="28"/>
          <w:rtl/>
        </w:rPr>
      </w:pPr>
      <w:r>
        <w:rPr>
          <w:rtl/>
        </w:rPr>
        <w:br w:type="page"/>
      </w:r>
    </w:p>
    <w:p w14:paraId="337FFB06" w14:textId="14BE3F6E" w:rsidR="00AF4B32" w:rsidRPr="00AF4B32" w:rsidRDefault="003B1A4F" w:rsidP="00AF4B32">
      <w:pPr>
        <w:pStyle w:val="1"/>
        <w:rPr>
          <w:rtl/>
        </w:rPr>
      </w:pPr>
      <w:bookmarkStart w:id="0" w:name="_Toc97820856"/>
      <w:r w:rsidRPr="00AF4B32">
        <w:rPr>
          <w:rFonts w:hint="cs"/>
          <w:rtl/>
        </w:rPr>
        <w:lastRenderedPageBreak/>
        <w:t>חלק א</w:t>
      </w:r>
      <w:r w:rsidR="00AF4B32" w:rsidRPr="00AF4B32">
        <w:rPr>
          <w:rFonts w:hint="cs"/>
          <w:rtl/>
        </w:rPr>
        <w:t>'</w:t>
      </w:r>
      <w:bookmarkEnd w:id="0"/>
    </w:p>
    <w:p w14:paraId="29506B1C" w14:textId="685C3D9F" w:rsidR="00AF4B32" w:rsidRDefault="00320766" w:rsidP="00AF4B32">
      <w:pPr>
        <w:pStyle w:val="2"/>
        <w:rPr>
          <w:rtl/>
        </w:rPr>
      </w:pPr>
      <w:bookmarkStart w:id="1" w:name="_Toc97820857"/>
      <w:r>
        <w:rPr>
          <w:noProof/>
        </w:rPr>
        <w:drawing>
          <wp:anchor distT="0" distB="0" distL="114300" distR="114300" simplePos="0" relativeHeight="251669504" behindDoc="0" locked="0" layoutInCell="1" allowOverlap="1" wp14:anchorId="3371EF36" wp14:editId="1C8B9E56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6641465" cy="3256280"/>
            <wp:effectExtent l="0" t="0" r="6985" b="127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B32" w:rsidRPr="00AF4B32">
        <w:rPr>
          <w:rFonts w:hint="cs"/>
          <w:rtl/>
        </w:rPr>
        <w:t xml:space="preserve">דיאגרמת </w:t>
      </w:r>
      <w:r w:rsidR="00AF4B32" w:rsidRPr="00AF4B32">
        <w:rPr>
          <w:rFonts w:hint="cs"/>
        </w:rPr>
        <w:t>ER</w:t>
      </w:r>
      <w:bookmarkEnd w:id="1"/>
    </w:p>
    <w:p w14:paraId="5EF51367" w14:textId="344937C9" w:rsidR="00AF4B32" w:rsidRPr="00AF4B32" w:rsidRDefault="00AF4B32" w:rsidP="00AF4B32">
      <w:pPr>
        <w:rPr>
          <w:rFonts w:hint="cs"/>
          <w:rtl/>
        </w:rPr>
      </w:pPr>
    </w:p>
    <w:p w14:paraId="3AA34B0A" w14:textId="17A0DB0D" w:rsidR="00AF4B32" w:rsidRDefault="00F470E8" w:rsidP="00F470E8">
      <w:pPr>
        <w:pStyle w:val="2"/>
        <w:rPr>
          <w:rtl/>
        </w:rPr>
      </w:pPr>
      <w:bookmarkStart w:id="2" w:name="_Toc97820858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F0E4D0" wp14:editId="7F5550C8">
                <wp:simplePos x="0" y="0"/>
                <wp:positionH relativeFrom="column">
                  <wp:posOffset>12700</wp:posOffset>
                </wp:positionH>
                <wp:positionV relativeFrom="paragraph">
                  <wp:posOffset>728382</wp:posOffset>
                </wp:positionV>
                <wp:extent cx="5715" cy="392430"/>
                <wp:effectExtent l="0" t="0" r="32385" b="26670"/>
                <wp:wrapNone/>
                <wp:docPr id="25" name="מחבר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" cy="39243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40CF33" id="מחבר ישר 2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57.35pt" to="1.45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" strokecolor="black [3213]" strokeweight=".5pt">
                <v:stroke joinstyle="miter"/>
              </v:line>
            </w:pict>
          </mc:Fallback>
        </mc:AlternateContent>
      </w:r>
      <w:r w:rsidRPr="00F470E8">
        <w:rPr>
          <w:rtl/>
        </w:rPr>
        <w:drawing>
          <wp:anchor distT="0" distB="0" distL="114300" distR="114300" simplePos="0" relativeHeight="251672576" behindDoc="0" locked="0" layoutInCell="1" allowOverlap="1" wp14:anchorId="3B36519F" wp14:editId="11004636">
            <wp:simplePos x="0" y="0"/>
            <wp:positionH relativeFrom="leftMargin">
              <wp:posOffset>442383</wp:posOffset>
            </wp:positionH>
            <wp:positionV relativeFrom="page">
              <wp:posOffset>5526617</wp:posOffset>
            </wp:positionV>
            <wp:extent cx="82550" cy="323850"/>
            <wp:effectExtent l="0" t="0" r="0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731"/>
                    <a:stretch/>
                  </pic:blipFill>
                  <pic:spPr bwMode="auto">
                    <a:xfrm>
                      <a:off x="0" y="0"/>
                      <a:ext cx="83899" cy="32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405">
        <w:rPr>
          <w:noProof/>
        </w:rPr>
        <w:drawing>
          <wp:anchor distT="0" distB="0" distL="114300" distR="114300" simplePos="0" relativeHeight="251670528" behindDoc="0" locked="0" layoutInCell="1" allowOverlap="1" wp14:anchorId="31235864" wp14:editId="15000BFF">
            <wp:simplePos x="0" y="0"/>
            <wp:positionH relativeFrom="margin">
              <wp:posOffset>-113376</wp:posOffset>
            </wp:positionH>
            <wp:positionV relativeFrom="page">
              <wp:posOffset>5471911</wp:posOffset>
            </wp:positionV>
            <wp:extent cx="6643370" cy="2147570"/>
            <wp:effectExtent l="0" t="0" r="5080" b="508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0766" w:rsidRPr="00AF4B32">
        <w:rPr>
          <w:rFonts w:hint="cs"/>
          <w:rtl/>
        </w:rPr>
        <w:t xml:space="preserve">דיאגרמת </w:t>
      </w:r>
      <w:r w:rsidR="00320766">
        <w:t>DSD</w:t>
      </w:r>
      <w:r w:rsidR="00320766">
        <w:rPr>
          <w:rFonts w:hint="cs"/>
          <w:rtl/>
        </w:rPr>
        <w:t xml:space="preserve"> (יחסים)</w:t>
      </w:r>
      <w:bookmarkEnd w:id="2"/>
      <w:r w:rsidR="00582405" w:rsidRPr="00582405">
        <w:rPr>
          <w:noProof/>
        </w:rPr>
        <w:t xml:space="preserve"> </w:t>
      </w:r>
    </w:p>
    <w:p w14:paraId="23FE1DA9" w14:textId="62499B28" w:rsidR="00320766" w:rsidRPr="00AF4B32" w:rsidRDefault="00F470E8" w:rsidP="00AF4B32">
      <w:r>
        <w:rPr>
          <w:noProof/>
        </w:rPr>
        <w:drawing>
          <wp:anchor distT="0" distB="0" distL="114300" distR="114300" simplePos="0" relativeHeight="251671552" behindDoc="0" locked="0" layoutInCell="1" allowOverlap="1" wp14:anchorId="2BDF633A" wp14:editId="4118618A">
            <wp:simplePos x="0" y="0"/>
            <wp:positionH relativeFrom="margin">
              <wp:align>center</wp:align>
            </wp:positionH>
            <wp:positionV relativeFrom="margin">
              <wp:posOffset>7037705</wp:posOffset>
            </wp:positionV>
            <wp:extent cx="7115810" cy="2632710"/>
            <wp:effectExtent l="0" t="0" r="8890" b="0"/>
            <wp:wrapNone/>
            <wp:docPr id="15" name="תמונה 15" descr="תמונה שמכילה טקסט, מפה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מפה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E64BE" w14:textId="77777777" w:rsidR="00AF4B32" w:rsidRPr="00AF4B32" w:rsidRDefault="00AF4B32" w:rsidP="00AF4B32">
      <w:pPr>
        <w:rPr>
          <w:rtl/>
        </w:rPr>
      </w:pPr>
    </w:p>
    <w:p w14:paraId="6E4F0EEC" w14:textId="55E11ECE" w:rsidR="00AF4B32" w:rsidRPr="00AF4B32" w:rsidRDefault="00AF4B32" w:rsidP="00AF4B32">
      <w:pPr>
        <w:rPr>
          <w:rtl/>
        </w:rPr>
      </w:pPr>
    </w:p>
    <w:p w14:paraId="6D54DFEE" w14:textId="0709100E" w:rsidR="00F470E8" w:rsidRDefault="00F470E8">
      <w:pPr>
        <w:bidi w:val="0"/>
        <w:spacing w:before="0" w:after="0"/>
        <w:ind w:left="0" w:right="0"/>
        <w:rPr>
          <w:rtl/>
        </w:rPr>
      </w:pPr>
      <w:r>
        <w:rPr>
          <w:rtl/>
        </w:rPr>
        <w:br w:type="page"/>
      </w:r>
    </w:p>
    <w:p w14:paraId="01B9A542" w14:textId="1531B7F9" w:rsidR="00AF4B32" w:rsidRDefault="004162A0" w:rsidP="00F470E8">
      <w:pPr>
        <w:pStyle w:val="2"/>
        <w:rPr>
          <w:rtl/>
        </w:rPr>
      </w:pPr>
      <w:bookmarkStart w:id="3" w:name="_Toc97820859"/>
      <w:r>
        <w:rPr>
          <w:rFonts w:hint="cs"/>
          <w:rtl/>
        </w:rPr>
        <w:lastRenderedPageBreak/>
        <w:t>הסבר</w:t>
      </w:r>
      <w:r w:rsidR="00F470E8">
        <w:rPr>
          <w:rFonts w:hint="cs"/>
          <w:rtl/>
        </w:rPr>
        <w:t xml:space="preserve"> </w:t>
      </w:r>
      <w:bookmarkEnd w:id="3"/>
      <w:r>
        <w:rPr>
          <w:rFonts w:hint="cs"/>
          <w:rtl/>
        </w:rPr>
        <w:t>הישויות</w:t>
      </w:r>
    </w:p>
    <w:p w14:paraId="2E9A27F8" w14:textId="0B28BEB3" w:rsidR="004162A0" w:rsidRPr="00FD4333" w:rsidRDefault="004162A0" w:rsidP="004162A0">
      <w:pPr>
        <w:pStyle w:val="af7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Employee</w:t>
      </w:r>
    </w:p>
    <w:p w14:paraId="35289558" w14:textId="5D620364" w:rsidR="00447BD3" w:rsidRDefault="00447BD3" w:rsidP="00FD4333">
      <w:pPr>
        <w:ind w:left="1080"/>
      </w:pPr>
      <w:r>
        <w:rPr>
          <w:rFonts w:hint="cs"/>
          <w:rtl/>
        </w:rPr>
        <w:t xml:space="preserve">מייצג עובד כללי </w:t>
      </w:r>
      <w:r>
        <w:rPr>
          <w:rtl/>
        </w:rPr>
        <w:t>–</w:t>
      </w:r>
      <w:r>
        <w:rPr>
          <w:rFonts w:hint="cs"/>
          <w:rtl/>
        </w:rPr>
        <w:t xml:space="preserve"> בין אם גר בעירייה, בין אם לא.</w:t>
      </w:r>
    </w:p>
    <w:p w14:paraId="3F8793B7" w14:textId="7BFDF060" w:rsidR="004162A0" w:rsidRDefault="003D3229" w:rsidP="00FD4333">
      <w:pPr>
        <w:ind w:left="1080"/>
        <w:rPr>
          <w:rtl/>
        </w:rPr>
      </w:pPr>
      <w:r>
        <w:rPr>
          <w:rFonts w:hint="cs"/>
          <w:rtl/>
        </w:rPr>
        <w:t xml:space="preserve">תכונות: </w:t>
      </w:r>
    </w:p>
    <w:p w14:paraId="0718AAD4" w14:textId="09F227E7" w:rsidR="003D3229" w:rsidRDefault="003D3229" w:rsidP="00FD4333">
      <w:pPr>
        <w:pStyle w:val="af7"/>
        <w:numPr>
          <w:ilvl w:val="0"/>
          <w:numId w:val="3"/>
        </w:numPr>
        <w:ind w:left="1800"/>
      </w:pPr>
      <w:r w:rsidRPr="00447BD3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585E4953" w14:textId="2C66E0A9" w:rsidR="003D3229" w:rsidRDefault="003D3229" w:rsidP="00FD4333">
      <w:pPr>
        <w:pStyle w:val="af7"/>
        <w:numPr>
          <w:ilvl w:val="0"/>
          <w:numId w:val="3"/>
        </w:numPr>
        <w:ind w:left="1800"/>
      </w:pPr>
      <w:r>
        <w:t>N</w:t>
      </w:r>
      <w:r>
        <w:t>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</w:t>
      </w:r>
    </w:p>
    <w:p w14:paraId="342FEBD7" w14:textId="0C27EF40" w:rsidR="003D3229" w:rsidRDefault="003D3229" w:rsidP="00FD4333">
      <w:pPr>
        <w:pStyle w:val="af7"/>
        <w:numPr>
          <w:ilvl w:val="0"/>
          <w:numId w:val="3"/>
        </w:numPr>
        <w:ind w:left="1800"/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</w:t>
      </w:r>
    </w:p>
    <w:p w14:paraId="19B1F2BE" w14:textId="15362874" w:rsidR="003D3229" w:rsidRDefault="003D3229" w:rsidP="00FD4333">
      <w:pPr>
        <w:pStyle w:val="af7"/>
        <w:numPr>
          <w:ilvl w:val="0"/>
          <w:numId w:val="3"/>
        </w:numPr>
        <w:ind w:left="1800"/>
      </w:pPr>
      <w:r>
        <w:t>Phone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פלאפון</w:t>
      </w:r>
    </w:p>
    <w:p w14:paraId="59BAA7E1" w14:textId="42036726" w:rsidR="003D3229" w:rsidRDefault="003D3229" w:rsidP="00FD4333">
      <w:pPr>
        <w:pStyle w:val="af7"/>
        <w:numPr>
          <w:ilvl w:val="0"/>
          <w:numId w:val="3"/>
        </w:numPr>
        <w:ind w:left="1800"/>
      </w:pPr>
      <w:r>
        <w:t>Salary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משכורת</w:t>
      </w:r>
    </w:p>
    <w:p w14:paraId="179904A8" w14:textId="2D4DF79A" w:rsidR="003D3229" w:rsidRDefault="00447BD3" w:rsidP="00FD4333">
      <w:pPr>
        <w:pStyle w:val="af7"/>
        <w:numPr>
          <w:ilvl w:val="0"/>
          <w:numId w:val="3"/>
        </w:numPr>
        <w:ind w:left="1800"/>
      </w:pPr>
      <w:r>
        <w:t>Bank Details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פרטי בנק</w:t>
      </w:r>
    </w:p>
    <w:p w14:paraId="2320A723" w14:textId="6089639E" w:rsidR="00447BD3" w:rsidRDefault="00447BD3" w:rsidP="00FD4333">
      <w:pPr>
        <w:pStyle w:val="af7"/>
        <w:numPr>
          <w:ilvl w:val="0"/>
          <w:numId w:val="3"/>
        </w:numPr>
        <w:ind w:left="1800"/>
      </w:pPr>
      <w:r>
        <w:t>Role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תפקיד</w:t>
      </w:r>
    </w:p>
    <w:p w14:paraId="031FDC04" w14:textId="1428FB8E" w:rsidR="00447BD3" w:rsidRDefault="00447BD3" w:rsidP="00FD4333">
      <w:pPr>
        <w:pStyle w:val="af7"/>
        <w:numPr>
          <w:ilvl w:val="0"/>
          <w:numId w:val="3"/>
        </w:numPr>
        <w:ind w:left="1800"/>
      </w:pPr>
      <w:r>
        <w:t>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מייל</w:t>
      </w:r>
    </w:p>
    <w:p w14:paraId="03474377" w14:textId="0E881D6D" w:rsidR="00447BD3" w:rsidRDefault="00447BD3" w:rsidP="00FD4333">
      <w:pPr>
        <w:ind w:left="1080"/>
        <w:rPr>
          <w:rtl/>
        </w:rPr>
      </w:pPr>
      <w:r>
        <w:t>Create Table</w:t>
      </w:r>
      <w:r>
        <w:rPr>
          <w:rFonts w:hint="cs"/>
          <w:rtl/>
        </w:rPr>
        <w:t>:</w:t>
      </w:r>
    </w:p>
    <w:p w14:paraId="3FD6F38E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</w:t>
      </w:r>
    </w:p>
    <w:p w14:paraId="344A5A0A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36D081A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8DC9873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1D146CD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495E3D7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phone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5527FE1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salary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900AD3D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bankDetail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A02B01C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42B0FCB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Email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309AEB3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57FB53B" w14:textId="77777777" w:rsidR="00447BD3" w:rsidRDefault="00447BD3" w:rsidP="00447BD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2FA106F" w14:textId="77777777" w:rsidR="00447BD3" w:rsidRDefault="00447BD3" w:rsidP="00447BD3">
      <w:pPr>
        <w:rPr>
          <w:rFonts w:hint="cs"/>
          <w:rtl/>
        </w:rPr>
      </w:pPr>
    </w:p>
    <w:p w14:paraId="57FB8896" w14:textId="07CE6CF2" w:rsidR="003D3229" w:rsidRDefault="003D3229" w:rsidP="003D3229">
      <w:pPr>
        <w:pStyle w:val="af7"/>
        <w:ind w:left="1440"/>
      </w:pPr>
    </w:p>
    <w:p w14:paraId="4669EA1D" w14:textId="217A04CC" w:rsidR="00447BD3" w:rsidRPr="00FD4333" w:rsidRDefault="004162A0" w:rsidP="00447BD3">
      <w:pPr>
        <w:pStyle w:val="af7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ProfEmp</w:t>
      </w:r>
    </w:p>
    <w:p w14:paraId="5C11C41E" w14:textId="6A14DC28" w:rsidR="00447BD3" w:rsidRDefault="00447BD3" w:rsidP="00FD4333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>מקצועי</w:t>
      </w:r>
      <w:r>
        <w:rPr>
          <w:rtl/>
        </w:rPr>
        <w:t xml:space="preserve"> – </w:t>
      </w:r>
      <w:r>
        <w:rPr>
          <w:rFonts w:hint="cs"/>
          <w:rtl/>
        </w:rPr>
        <w:t>יכול לגור בעירייה ויכול שלא. יורש מעובד כללי.</w:t>
      </w:r>
    </w:p>
    <w:p w14:paraId="6116DB27" w14:textId="3D4EE1D1" w:rsidR="00447BD3" w:rsidRDefault="00447BD3" w:rsidP="00FD4333">
      <w:pPr>
        <w:ind w:left="1080"/>
        <w:rPr>
          <w:rtl/>
        </w:rPr>
      </w:pPr>
      <w:r>
        <w:rPr>
          <w:rtl/>
        </w:rPr>
        <w:t>תכונות:</w:t>
      </w:r>
    </w:p>
    <w:p w14:paraId="56C3E9C1" w14:textId="6E0D15F8" w:rsidR="00551EE6" w:rsidRDefault="00551EE6" w:rsidP="00FD4333">
      <w:pPr>
        <w:pStyle w:val="af7"/>
        <w:numPr>
          <w:ilvl w:val="0"/>
          <w:numId w:val="4"/>
        </w:numPr>
        <w:ind w:left="1800"/>
        <w:rPr>
          <w:rtl/>
        </w:rPr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>)</w:t>
      </w:r>
    </w:p>
    <w:p w14:paraId="096E3D10" w14:textId="77777777" w:rsidR="009A671C" w:rsidRDefault="009A671C" w:rsidP="009A671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profEmp</w:t>
      </w:r>
    </w:p>
    <w:p w14:paraId="65293433" w14:textId="77777777" w:rsidR="009A671C" w:rsidRDefault="009A671C" w:rsidP="009A671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8C47ADD" w14:textId="77777777" w:rsidR="009A671C" w:rsidRDefault="009A671C" w:rsidP="009A671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4AA7788" w14:textId="77777777" w:rsidR="009A671C" w:rsidRDefault="009A671C" w:rsidP="009A671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AB87100" w14:textId="77777777" w:rsidR="009A671C" w:rsidRDefault="009A671C" w:rsidP="009A671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F32829A" w14:textId="50D3E99C" w:rsidR="009A671C" w:rsidRDefault="009A671C" w:rsidP="009A671C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0093C9C" w14:textId="77777777" w:rsidR="00447BD3" w:rsidRDefault="00447BD3" w:rsidP="00447BD3"/>
    <w:p w14:paraId="03AB7DC1" w14:textId="5F33E50E" w:rsidR="00FD4333" w:rsidRDefault="00FD4333" w:rsidP="00FD4333">
      <w:pPr>
        <w:pStyle w:val="af7"/>
        <w:numPr>
          <w:ilvl w:val="0"/>
          <w:numId w:val="2"/>
        </w:numPr>
        <w:rPr>
          <w:b/>
          <w:bCs/>
        </w:rPr>
      </w:pPr>
      <w:r w:rsidRPr="00FD4333">
        <w:rPr>
          <w:b/>
          <w:bCs/>
        </w:rPr>
        <w:t>Resident</w:t>
      </w:r>
    </w:p>
    <w:p w14:paraId="1CB247EA" w14:textId="77777777" w:rsidR="0057663A" w:rsidRDefault="00FD4333" w:rsidP="0057663A">
      <w:pPr>
        <w:rPr>
          <w:rtl/>
        </w:rPr>
      </w:pPr>
      <w:r w:rsidRPr="00FD4333">
        <w:rPr>
          <w:rFonts w:hint="cs"/>
          <w:rtl/>
        </w:rPr>
        <w:t>מייצג</w:t>
      </w:r>
      <w:r>
        <w:rPr>
          <w:rFonts w:hint="cs"/>
          <w:rtl/>
        </w:rPr>
        <w:t xml:space="preserve"> תושב בעירייה.</w:t>
      </w:r>
      <w:r w:rsidR="0057663A">
        <w:rPr>
          <w:rtl/>
        </w:rPr>
        <w:br/>
      </w:r>
      <w:r w:rsidR="0057663A">
        <w:rPr>
          <w:rFonts w:hint="cs"/>
          <w:rtl/>
        </w:rPr>
        <w:t>תכונות:</w:t>
      </w:r>
    </w:p>
    <w:p w14:paraId="347AA64C" w14:textId="77777777" w:rsidR="0057663A" w:rsidRDefault="0057663A" w:rsidP="0057663A">
      <w:pPr>
        <w:pStyle w:val="af7"/>
        <w:numPr>
          <w:ilvl w:val="0"/>
          <w:numId w:val="4"/>
        </w:numPr>
      </w:pPr>
      <w:r w:rsidRPr="00447BD3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604A8275" w14:textId="77777777" w:rsidR="0057663A" w:rsidRDefault="0057663A" w:rsidP="0057663A">
      <w:pPr>
        <w:pStyle w:val="af7"/>
        <w:numPr>
          <w:ilvl w:val="0"/>
          <w:numId w:val="4"/>
        </w:num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</w:t>
      </w:r>
    </w:p>
    <w:p w14:paraId="121B4E4A" w14:textId="77777777" w:rsidR="0057663A" w:rsidRDefault="0057663A" w:rsidP="0057663A">
      <w:pPr>
        <w:pStyle w:val="af7"/>
        <w:numPr>
          <w:ilvl w:val="0"/>
          <w:numId w:val="4"/>
        </w:numPr>
      </w:pPr>
      <w:r>
        <w:t>Phone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פלאפון</w:t>
      </w:r>
    </w:p>
    <w:p w14:paraId="2C7BE18B" w14:textId="4810C082" w:rsidR="0057663A" w:rsidRDefault="0057663A" w:rsidP="0057663A">
      <w:pPr>
        <w:pStyle w:val="af7"/>
        <w:numPr>
          <w:ilvl w:val="0"/>
          <w:numId w:val="4"/>
        </w:numPr>
      </w:pPr>
      <w:r>
        <w:t>Email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מייל</w:t>
      </w:r>
    </w:p>
    <w:p w14:paraId="45B6173D" w14:textId="3CA1DFBA" w:rsidR="0057663A" w:rsidRDefault="0057663A" w:rsidP="0057663A">
      <w:pPr>
        <w:pStyle w:val="af7"/>
        <w:numPr>
          <w:ilvl w:val="0"/>
          <w:numId w:val="4"/>
        </w:numPr>
      </w:pPr>
      <w:r>
        <w:t>Mail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דואר</w:t>
      </w:r>
    </w:p>
    <w:p w14:paraId="0457BD72" w14:textId="77777777" w:rsidR="0057663A" w:rsidRDefault="0057663A" w:rsidP="0057663A">
      <w:pPr>
        <w:pStyle w:val="af7"/>
        <w:numPr>
          <w:ilvl w:val="0"/>
          <w:numId w:val="4"/>
        </w:numPr>
      </w:pPr>
      <w: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</w:t>
      </w:r>
    </w:p>
    <w:p w14:paraId="3E021F14" w14:textId="77777777" w:rsidR="00082A69" w:rsidRDefault="0057663A" w:rsidP="0057663A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EE9D7E4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</w:t>
      </w:r>
    </w:p>
    <w:p w14:paraId="4C0C310D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AC296CB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1F9FC4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4120FB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phone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B9B23E8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Email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9BD7C9C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mail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56233EE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36F0156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4930BD9" w14:textId="77777777" w:rsidR="00082A69" w:rsidRDefault="00082A69" w:rsidP="00082A69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DA6E248" w14:textId="02189F7D" w:rsidR="0057663A" w:rsidRPr="00FD4333" w:rsidRDefault="0057663A" w:rsidP="00082A69">
      <w:pPr>
        <w:bidi w:val="0"/>
      </w:pPr>
    </w:p>
    <w:p w14:paraId="61568098" w14:textId="2FD81BBF" w:rsidR="009A671C" w:rsidRPr="00FD4333" w:rsidRDefault="004162A0" w:rsidP="00FD4333">
      <w:pPr>
        <w:pStyle w:val="af7"/>
        <w:numPr>
          <w:ilvl w:val="0"/>
          <w:numId w:val="2"/>
        </w:numPr>
        <w:rPr>
          <w:b/>
          <w:bCs/>
          <w:rtl/>
        </w:rPr>
      </w:pPr>
      <w:r w:rsidRPr="00FD4333">
        <w:rPr>
          <w:b/>
          <w:bCs/>
        </w:rPr>
        <w:t>PolEmp</w:t>
      </w:r>
    </w:p>
    <w:p w14:paraId="77B3A6B0" w14:textId="6FA95D4B" w:rsidR="009A671C" w:rsidRDefault="009A671C" w:rsidP="00FD4333">
      <w:pPr>
        <w:ind w:left="1080"/>
        <w:rPr>
          <w:rtl/>
        </w:rPr>
      </w:pPr>
      <w:r>
        <w:rPr>
          <w:rtl/>
        </w:rPr>
        <w:t xml:space="preserve">מייצג עובד </w:t>
      </w:r>
      <w:r>
        <w:rPr>
          <w:rFonts w:hint="cs"/>
          <w:rtl/>
        </w:rPr>
        <w:t>פוליטי</w:t>
      </w:r>
      <w:r>
        <w:rPr>
          <w:rtl/>
        </w:rPr>
        <w:t xml:space="preserve"> – </w:t>
      </w:r>
      <w:r>
        <w:rPr>
          <w:rFonts w:hint="cs"/>
          <w:rtl/>
        </w:rPr>
        <w:t>בהכרח גר</w:t>
      </w:r>
      <w:r>
        <w:rPr>
          <w:rFonts w:hint="cs"/>
          <w:rtl/>
        </w:rPr>
        <w:t xml:space="preserve"> בעירייה</w:t>
      </w:r>
      <w:r>
        <w:rPr>
          <w:rFonts w:hint="cs"/>
          <w:rtl/>
        </w:rPr>
        <w:t>.</w:t>
      </w:r>
      <w:r>
        <w:rPr>
          <w:rFonts w:hint="cs"/>
          <w:rtl/>
        </w:rPr>
        <w:t xml:space="preserve"> יורש מעובד כללי.</w:t>
      </w:r>
      <w:r w:rsidR="00FD4333">
        <w:rPr>
          <w:rtl/>
        </w:rPr>
        <w:br/>
      </w:r>
      <w:r>
        <w:rPr>
          <w:rtl/>
        </w:rPr>
        <w:t>תכונות:</w:t>
      </w:r>
    </w:p>
    <w:p w14:paraId="0EE3F08D" w14:textId="47F525BD" w:rsidR="00D3153F" w:rsidRDefault="00D3153F" w:rsidP="00D3153F">
      <w:pPr>
        <w:pStyle w:val="af7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 xml:space="preserve"> ושל </w:t>
      </w:r>
      <w:r>
        <w:t>Resident</w:t>
      </w:r>
      <w:r>
        <w:rPr>
          <w:rFonts w:hint="cs"/>
          <w:rtl/>
        </w:rPr>
        <w:t>)</w:t>
      </w:r>
    </w:p>
    <w:p w14:paraId="64904B2D" w14:textId="13D0DE27" w:rsidR="00F8622E" w:rsidRDefault="00F8622E" w:rsidP="00F8622E">
      <w:pPr>
        <w:pStyle w:val="af7"/>
        <w:numPr>
          <w:ilvl w:val="0"/>
          <w:numId w:val="4"/>
        </w:numPr>
        <w:ind w:left="1800"/>
        <w:rPr>
          <w:rtl/>
        </w:rPr>
      </w:pPr>
      <w:r>
        <w:t>Party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מפלגה</w:t>
      </w:r>
    </w:p>
    <w:p w14:paraId="3D9AA1FF" w14:textId="0C750223" w:rsidR="00F8622E" w:rsidRDefault="00F8622E" w:rsidP="00F8622E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6A56E371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2260607C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polEmp</w:t>
      </w:r>
    </w:p>
    <w:p w14:paraId="6662473E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353F953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party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790E342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C6B2959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61E3B63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Employee(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0D908C6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1327C87" w14:textId="77777777" w:rsidR="00F8622E" w:rsidRDefault="00F8622E" w:rsidP="00F8622E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7632671" w14:textId="77777777" w:rsidR="00FD4333" w:rsidRDefault="00FD4333" w:rsidP="00801205">
      <w:pPr>
        <w:ind w:left="0"/>
      </w:pPr>
    </w:p>
    <w:p w14:paraId="1EB32E0B" w14:textId="0E76242E" w:rsidR="00801205" w:rsidRDefault="004162A0" w:rsidP="00801205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Budget</w:t>
      </w:r>
    </w:p>
    <w:p w14:paraId="590CC7C8" w14:textId="7879E3E9" w:rsidR="00801205" w:rsidRDefault="00801205" w:rsidP="002D3BDC">
      <w:pPr>
        <w:ind w:left="1080"/>
        <w:rPr>
          <w:rtl/>
        </w:rPr>
      </w:pPr>
      <w:r>
        <w:rPr>
          <w:rtl/>
        </w:rPr>
        <w:t xml:space="preserve">מייצג </w:t>
      </w:r>
      <w:r w:rsidR="002D3BDC">
        <w:rPr>
          <w:rFonts w:hint="cs"/>
          <w:rtl/>
        </w:rPr>
        <w:t>תקציב שנתי.</w:t>
      </w:r>
      <w:r w:rsidR="002D3BDC">
        <w:rPr>
          <w:rtl/>
        </w:rPr>
        <w:br/>
      </w:r>
      <w:r>
        <w:rPr>
          <w:rtl/>
        </w:rPr>
        <w:t>תכונות:</w:t>
      </w:r>
    </w:p>
    <w:p w14:paraId="5A5935B2" w14:textId="191EDD28" w:rsidR="00801205" w:rsidRDefault="002D3BDC" w:rsidP="00801205">
      <w:pPr>
        <w:pStyle w:val="af7"/>
        <w:numPr>
          <w:ilvl w:val="0"/>
          <w:numId w:val="4"/>
        </w:numPr>
        <w:ind w:left="1800"/>
      </w:pPr>
      <w:r w:rsidRPr="002D3BDC">
        <w:rPr>
          <w:u w:val="single"/>
        </w:rPr>
        <w:t>year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 xml:space="preserve">שנת התקציב </w:t>
      </w:r>
      <w:r w:rsidR="00801205">
        <w:rPr>
          <w:rFonts w:hint="cs"/>
          <w:rtl/>
        </w:rPr>
        <w:t>(מפתח)</w:t>
      </w:r>
    </w:p>
    <w:p w14:paraId="302C1346" w14:textId="5016F47D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015F0C75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</w:t>
      </w:r>
    </w:p>
    <w:p w14:paraId="366D8912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3304398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D9DEB2C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D8BF4D2" w14:textId="4CD0B627" w:rsidR="002D3BDC" w:rsidRPr="00AC1437" w:rsidRDefault="002D3BDC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  <w:r w:rsidR="00AC1437"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14:paraId="00839A57" w14:textId="0EA3D7DC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Source</w:t>
      </w:r>
    </w:p>
    <w:p w14:paraId="0FEA6403" w14:textId="6C6218B5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2D3BDC">
        <w:rPr>
          <w:rFonts w:hint="cs"/>
          <w:rtl/>
        </w:rPr>
        <w:t>מקור כלכלי לתקציב</w:t>
      </w:r>
      <w:r>
        <w:rPr>
          <w:rFonts w:hint="cs"/>
          <w:rtl/>
        </w:rPr>
        <w:t>.</w:t>
      </w:r>
      <w:r w:rsidR="002D3BDC">
        <w:rPr>
          <w:rtl/>
        </w:rPr>
        <w:t xml:space="preserve"> </w:t>
      </w:r>
      <w:r>
        <w:rPr>
          <w:rtl/>
        </w:rPr>
        <w:br/>
        <w:t>תכונות:</w:t>
      </w:r>
    </w:p>
    <w:p w14:paraId="2E0B83EF" w14:textId="2A6499BC" w:rsidR="00801205" w:rsidRDefault="002D3BDC" w:rsidP="00801205">
      <w:pPr>
        <w:pStyle w:val="af7"/>
        <w:numPr>
          <w:ilvl w:val="0"/>
          <w:numId w:val="4"/>
        </w:numPr>
        <w:ind w:left="1800"/>
      </w:pPr>
      <w:r w:rsidRPr="002D3BDC">
        <w:rPr>
          <w:u w:val="single"/>
        </w:rPr>
        <w:t>sID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>מספר סידורי של התקציב</w:t>
      </w:r>
      <w:r w:rsidR="00801205">
        <w:rPr>
          <w:rFonts w:hint="cs"/>
          <w:rtl/>
        </w:rPr>
        <w:t xml:space="preserve"> (</w:t>
      </w:r>
      <w:r>
        <w:rPr>
          <w:rFonts w:hint="cs"/>
          <w:rtl/>
        </w:rPr>
        <w:t>מפתח</w:t>
      </w:r>
      <w:r w:rsidR="00801205">
        <w:rPr>
          <w:rFonts w:hint="cs"/>
          <w:rtl/>
        </w:rPr>
        <w:t>)</w:t>
      </w:r>
    </w:p>
    <w:p w14:paraId="0AD12E2F" w14:textId="67C21858" w:rsidR="00801205" w:rsidRDefault="002D3BDC" w:rsidP="00801205">
      <w:pPr>
        <w:pStyle w:val="af7"/>
        <w:numPr>
          <w:ilvl w:val="0"/>
          <w:numId w:val="4"/>
        </w:numPr>
        <w:ind w:left="1800"/>
      </w:pPr>
      <w:r>
        <w:t>sDate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תאריך קבלת המקור.</w:t>
      </w:r>
    </w:p>
    <w:p w14:paraId="1C2CC8EE" w14:textId="3B9E872C" w:rsidR="002D3BDC" w:rsidRDefault="002D3BDC" w:rsidP="00801205">
      <w:pPr>
        <w:pStyle w:val="af7"/>
        <w:numPr>
          <w:ilvl w:val="0"/>
          <w:numId w:val="4"/>
        </w:numPr>
        <w:ind w:left="1800"/>
      </w:pPr>
      <w:r>
        <w:t>Amount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כמות המקור.</w:t>
      </w:r>
    </w:p>
    <w:p w14:paraId="4BB47CC0" w14:textId="01591AD2" w:rsidR="002D3BDC" w:rsidRDefault="002D3BDC" w:rsidP="00801205">
      <w:pPr>
        <w:pStyle w:val="af7"/>
        <w:numPr>
          <w:ilvl w:val="0"/>
          <w:numId w:val="4"/>
        </w:numPr>
        <w:ind w:left="1800"/>
        <w:rPr>
          <w:rtl/>
        </w:rPr>
      </w:pPr>
      <w:r>
        <w:t>Year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שנת התקציב (</w:t>
      </w:r>
      <w:r w:rsidR="008F5046">
        <w:rPr>
          <w:rFonts w:hint="cs"/>
          <w:rtl/>
        </w:rPr>
        <w:t xml:space="preserve">מפתח זר של </w:t>
      </w:r>
      <w:r>
        <w:t>Budget</w:t>
      </w:r>
      <w:r>
        <w:rPr>
          <w:rFonts w:hint="cs"/>
          <w:rtl/>
        </w:rPr>
        <w:t>)</w:t>
      </w:r>
    </w:p>
    <w:p w14:paraId="15E58A0F" w14:textId="4E0D6C7A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308E6C97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</w:p>
    <w:p w14:paraId="62E8BBA3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57353CE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amount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462B56B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sDate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9D68A75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68A9A60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E510F9E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6D109D2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C72ACEE" w14:textId="77777777" w:rsidR="002D3BDC" w:rsidRDefault="002D3BDC" w:rsidP="002D3BD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E9CD3E3" w14:textId="77777777" w:rsidR="00801205" w:rsidRPr="00801205" w:rsidRDefault="00801205" w:rsidP="002D3BDC">
      <w:pPr>
        <w:ind w:left="0"/>
        <w:rPr>
          <w:b/>
          <w:bCs/>
        </w:rPr>
      </w:pPr>
    </w:p>
    <w:p w14:paraId="53C499A7" w14:textId="53DB69B0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Collection</w:t>
      </w:r>
    </w:p>
    <w:p w14:paraId="762B69AF" w14:textId="4E46C3D5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795EDA">
        <w:rPr>
          <w:rFonts w:hint="cs"/>
          <w:rtl/>
        </w:rPr>
        <w:t xml:space="preserve">אסיפת כסף כלשהי </w:t>
      </w:r>
      <w:r w:rsidR="007F6F93">
        <w:rPr>
          <w:rFonts w:hint="cs"/>
          <w:rtl/>
        </w:rPr>
        <w:t>מאדם</w:t>
      </w:r>
      <w:r w:rsidR="00795EDA">
        <w:rPr>
          <w:rFonts w:hint="cs"/>
          <w:rtl/>
        </w:rPr>
        <w:t xml:space="preserve"> (לאו דווקא מתושב העירייה)</w:t>
      </w:r>
      <w:r>
        <w:rPr>
          <w:rFonts w:hint="cs"/>
          <w:rtl/>
        </w:rPr>
        <w:t>.</w:t>
      </w:r>
      <w:r w:rsidR="007F6F93">
        <w:rPr>
          <w:rFonts w:hint="cs"/>
          <w:rtl/>
        </w:rPr>
        <w:t xml:space="preserve"> יורש מ</w:t>
      </w:r>
      <w:r w:rsidR="007F6F93">
        <w:t>Source</w:t>
      </w:r>
      <w:r w:rsidR="007F6F93">
        <w:rPr>
          <w:rFonts w:hint="cs"/>
          <w:rtl/>
        </w:rPr>
        <w:t>.</w:t>
      </w:r>
      <w:r w:rsidR="00795EDA">
        <w:rPr>
          <w:rtl/>
        </w:rPr>
        <w:br/>
      </w:r>
      <w:r>
        <w:rPr>
          <w:rtl/>
        </w:rPr>
        <w:t>תכונות:</w:t>
      </w:r>
    </w:p>
    <w:p w14:paraId="1FACC8DF" w14:textId="3411B561" w:rsidR="00795EDA" w:rsidRDefault="00795EDA" w:rsidP="00795EDA">
      <w:pPr>
        <w:pStyle w:val="af7"/>
        <w:numPr>
          <w:ilvl w:val="0"/>
          <w:numId w:val="4"/>
        </w:numPr>
        <w:ind w:left="1800"/>
      </w:pPr>
      <w:r w:rsidRPr="007F6F93">
        <w:t>sID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</w:t>
      </w:r>
      <w:r>
        <w:rPr>
          <w:rFonts w:hint="cs"/>
          <w:rtl/>
        </w:rPr>
        <w:t xml:space="preserve">, מפתח זר של </w:t>
      </w:r>
      <w:r>
        <w:rPr>
          <w:rFonts w:hint="cs"/>
        </w:rPr>
        <w:t>S</w:t>
      </w:r>
      <w:r>
        <w:t>ource</w:t>
      </w:r>
      <w:r>
        <w:rPr>
          <w:rFonts w:hint="cs"/>
          <w:rtl/>
        </w:rPr>
        <w:t>)</w:t>
      </w:r>
    </w:p>
    <w:p w14:paraId="7292770B" w14:textId="0DF0ED1A" w:rsidR="00801205" w:rsidRDefault="007F6F93" w:rsidP="00801205">
      <w:pPr>
        <w:pStyle w:val="af7"/>
        <w:numPr>
          <w:ilvl w:val="0"/>
          <w:numId w:val="4"/>
        </w:numPr>
        <w:ind w:left="1800"/>
        <w:rPr>
          <w:rtl/>
        </w:rPr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מייצג את תעודת הזהות של האדם ממנו נאסף הכסף. (לא מקושר כיוון שיכול להיות מחוץ לעירייה)</w:t>
      </w:r>
    </w:p>
    <w:p w14:paraId="77EDD01D" w14:textId="77777777" w:rsidR="00801205" w:rsidRDefault="00801205" w:rsidP="00801205">
      <w:r w:rsidRPr="0057663A">
        <w:t>Create Table</w:t>
      </w:r>
      <w:r w:rsidRPr="0057663A">
        <w:rPr>
          <w:rtl/>
        </w:rPr>
        <w:t>:</w:t>
      </w:r>
    </w:p>
    <w:p w14:paraId="5F9A5CCF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lastRenderedPageBreak/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</w:t>
      </w:r>
    </w:p>
    <w:p w14:paraId="3FE74917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6EBD3AB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0241892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3CF5D86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0543B846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2E7091F" w14:textId="2EAC10E4" w:rsidR="007F6F93" w:rsidRDefault="007F6F93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4263F17" w14:textId="56A512F2" w:rsidR="00AC1437" w:rsidRP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  <w:rtl/>
        </w:rPr>
      </w:pPr>
    </w:p>
    <w:p w14:paraId="58F20F62" w14:textId="77777777" w:rsidR="007F6F93" w:rsidRDefault="007F6F93" w:rsidP="007F6F93">
      <w:pPr>
        <w:pStyle w:val="af7"/>
        <w:ind w:left="1080"/>
        <w:rPr>
          <w:b/>
          <w:bCs/>
        </w:rPr>
      </w:pPr>
    </w:p>
    <w:p w14:paraId="3272723B" w14:textId="72CCF5E8" w:rsidR="007F6F93" w:rsidRPr="007F6F93" w:rsidRDefault="004162A0" w:rsidP="007F6F9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GovFund</w:t>
      </w:r>
    </w:p>
    <w:p w14:paraId="38E69F0A" w14:textId="3FFC4A55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7F6F93">
        <w:rPr>
          <w:rFonts w:hint="cs"/>
          <w:rtl/>
        </w:rPr>
        <w:t>תקצוב מהממשלה</w:t>
      </w:r>
      <w:r>
        <w:rPr>
          <w:rFonts w:hint="cs"/>
          <w:rtl/>
        </w:rPr>
        <w:t>. יורש מ</w:t>
      </w:r>
      <w:r w:rsidR="007F6F93"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7BCB7FD1" w14:textId="77777777" w:rsidR="007F6F93" w:rsidRDefault="007F6F93" w:rsidP="007F6F93">
      <w:pPr>
        <w:pStyle w:val="af7"/>
        <w:numPr>
          <w:ilvl w:val="0"/>
          <w:numId w:val="4"/>
        </w:numPr>
        <w:ind w:left="1800"/>
      </w:pPr>
      <w:r w:rsidRPr="002D3BDC">
        <w:rPr>
          <w:u w:val="single"/>
        </w:rPr>
        <w:t>sID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סידורי של התקציב (מפתח, מפתח זר של </w:t>
      </w:r>
      <w:r>
        <w:rPr>
          <w:rFonts w:hint="cs"/>
        </w:rPr>
        <w:t>S</w:t>
      </w:r>
      <w:r>
        <w:t>ource</w:t>
      </w:r>
      <w:r>
        <w:rPr>
          <w:rFonts w:hint="cs"/>
          <w:rtl/>
        </w:rPr>
        <w:t>)</w:t>
      </w:r>
    </w:p>
    <w:p w14:paraId="02A6F712" w14:textId="594510E5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BCB7CA2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GovFund</w:t>
      </w:r>
    </w:p>
    <w:p w14:paraId="687907E6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630F37A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EF93889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9FA8F7F" w14:textId="77777777" w:rsidR="007F6F93" w:rsidRDefault="007F6F93" w:rsidP="007F6F93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50E83E5" w14:textId="7DCC2630" w:rsidR="00801205" w:rsidRPr="00EE1020" w:rsidRDefault="007F6F93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7854419" w14:textId="17859A96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Taxes</w:t>
      </w:r>
    </w:p>
    <w:p w14:paraId="0A10694B" w14:textId="3912CE03" w:rsidR="00EE1020" w:rsidRDefault="00801205" w:rsidP="00EE1020">
      <w:pPr>
        <w:ind w:left="1080"/>
      </w:pPr>
      <w:r>
        <w:rPr>
          <w:rtl/>
        </w:rPr>
        <w:t xml:space="preserve">מייצג </w:t>
      </w:r>
      <w:r w:rsidR="007F6F93">
        <w:rPr>
          <w:rFonts w:hint="cs"/>
          <w:rtl/>
        </w:rPr>
        <w:t>מיסים</w:t>
      </w:r>
      <w:r w:rsidR="00EE1020">
        <w:rPr>
          <w:rFonts w:hint="cs"/>
          <w:rtl/>
        </w:rPr>
        <w:t xml:space="preserve"> שנאספו</w:t>
      </w:r>
      <w:r>
        <w:rPr>
          <w:rFonts w:hint="cs"/>
          <w:rtl/>
        </w:rPr>
        <w:t xml:space="preserve">. יורש </w:t>
      </w:r>
      <w:r w:rsidR="007F6F93">
        <w:rPr>
          <w:rFonts w:hint="cs"/>
          <w:rtl/>
        </w:rPr>
        <w:t>מ</w:t>
      </w:r>
      <w:r w:rsidR="007F6F93">
        <w:t>Collection</w:t>
      </w:r>
      <w:r w:rsidR="007F6F93">
        <w:rPr>
          <w:rFonts w:hint="cs"/>
          <w:rtl/>
        </w:rPr>
        <w:t>.</w:t>
      </w:r>
      <w:r w:rsidR="007F6F93">
        <w:br/>
      </w:r>
      <w:r>
        <w:rPr>
          <w:rtl/>
        </w:rPr>
        <w:t>תכונות:</w:t>
      </w:r>
    </w:p>
    <w:p w14:paraId="6D2F9B98" w14:textId="7FB97669" w:rsidR="00EE1020" w:rsidRDefault="00EE1020" w:rsidP="00EE1020">
      <w:pPr>
        <w:pStyle w:val="af7"/>
        <w:numPr>
          <w:ilvl w:val="0"/>
          <w:numId w:val="6"/>
        </w:numPr>
        <w:ind w:left="1800"/>
      </w:pPr>
      <w:r>
        <w:rPr>
          <w:u w:val="single"/>
        </w:rPr>
        <w:t>sID</w:t>
      </w:r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rPr>
          <w:rFonts w:hint="cs"/>
        </w:rPr>
        <w:t>C</w:t>
      </w:r>
      <w:r>
        <w:t>ollection</w:t>
      </w:r>
      <w:r>
        <w:rPr>
          <w:rFonts w:hint="cs"/>
          <w:rtl/>
        </w:rPr>
        <w:t>)</w:t>
      </w:r>
    </w:p>
    <w:p w14:paraId="237BAEAB" w14:textId="2D575558" w:rsidR="00EE1020" w:rsidRPr="00EE1020" w:rsidRDefault="00EE1020" w:rsidP="00EE1020">
      <w:pPr>
        <w:pStyle w:val="af7"/>
        <w:numPr>
          <w:ilvl w:val="0"/>
          <w:numId w:val="6"/>
        </w:numPr>
        <w:ind w:left="1800"/>
        <w:rPr>
          <w:rtl/>
        </w:rPr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מסים.</w:t>
      </w:r>
    </w:p>
    <w:p w14:paraId="29D4DAAF" w14:textId="0A71D395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57FBD7C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Taxes</w:t>
      </w:r>
    </w:p>
    <w:p w14:paraId="20953110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68805B0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B4EE05D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024F2A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FA3D002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522C92C" w14:textId="66985A46" w:rsidR="00EE1020" w:rsidRP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E92413C" w14:textId="17099B52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Donor</w:t>
      </w:r>
    </w:p>
    <w:p w14:paraId="16092B76" w14:textId="01A4990D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EE1020">
        <w:rPr>
          <w:rFonts w:hint="cs"/>
          <w:rtl/>
        </w:rPr>
        <w:t>תורם לעירייה.</w:t>
      </w:r>
      <w:r>
        <w:rPr>
          <w:rtl/>
        </w:rPr>
        <w:br/>
        <w:t>תכונות:</w:t>
      </w:r>
    </w:p>
    <w:p w14:paraId="78D5065C" w14:textId="229029F8" w:rsidR="00801205" w:rsidRDefault="00801205" w:rsidP="00801205">
      <w:pPr>
        <w:pStyle w:val="af7"/>
        <w:numPr>
          <w:ilvl w:val="0"/>
          <w:numId w:val="4"/>
        </w:numPr>
        <w:ind w:left="1800"/>
      </w:pPr>
      <w:r w:rsidRPr="00EE1020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(מפתח)</w:t>
      </w:r>
    </w:p>
    <w:p w14:paraId="1F61F5FA" w14:textId="7F5AF198" w:rsidR="00801205" w:rsidRDefault="00EE1020" w:rsidP="00801205">
      <w:pPr>
        <w:pStyle w:val="af7"/>
        <w:numPr>
          <w:ilvl w:val="0"/>
          <w:numId w:val="4"/>
        </w:numPr>
        <w:ind w:left="1800"/>
        <w:rPr>
          <w:rtl/>
        </w:rPr>
      </w:pPr>
      <w: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שם.</w:t>
      </w:r>
    </w:p>
    <w:p w14:paraId="0C2649B8" w14:textId="5EF34F40" w:rsidR="00801205" w:rsidRDefault="00801205" w:rsidP="00801205">
      <w:pPr>
        <w:rPr>
          <w:rtl/>
        </w:rPr>
      </w:pPr>
      <w:r w:rsidRPr="0057663A">
        <w:lastRenderedPageBreak/>
        <w:t>Create Table</w:t>
      </w:r>
      <w:r w:rsidRPr="0057663A">
        <w:rPr>
          <w:rtl/>
        </w:rPr>
        <w:t>:</w:t>
      </w:r>
    </w:p>
    <w:p w14:paraId="66EF6637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Donor</w:t>
      </w:r>
    </w:p>
    <w:p w14:paraId="09313C27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0DD546C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FC8C2E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49A6520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226611A" w14:textId="77777777" w:rsidR="00EE1020" w:rsidRDefault="00EE1020" w:rsidP="00EE1020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C1CCEF2" w14:textId="77777777" w:rsidR="00EE1020" w:rsidRDefault="00EE1020" w:rsidP="00EE1020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Donation</w:t>
      </w:r>
    </w:p>
    <w:p w14:paraId="683BE058" w14:textId="189D50C6" w:rsidR="00EE1020" w:rsidRDefault="00EE1020" w:rsidP="00EE1020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תרומה</w:t>
      </w:r>
      <w:r>
        <w:rPr>
          <w:rFonts w:hint="cs"/>
          <w:rtl/>
        </w:rPr>
        <w:t>. יורש מ</w:t>
      </w:r>
      <w:r>
        <w:t>Source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5C1A8647" w14:textId="12B511B7" w:rsidR="00EE1020" w:rsidRPr="00AC1437" w:rsidRDefault="00AC1437" w:rsidP="00AC1437">
      <w:pPr>
        <w:pStyle w:val="af7"/>
        <w:numPr>
          <w:ilvl w:val="0"/>
          <w:numId w:val="6"/>
        </w:numPr>
        <w:ind w:left="1800"/>
      </w:pPr>
      <w:r>
        <w:rPr>
          <w:u w:val="single"/>
        </w:rPr>
        <w:t>sID</w:t>
      </w:r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t>Source</w:t>
      </w:r>
      <w:r>
        <w:rPr>
          <w:rFonts w:hint="cs"/>
          <w:rtl/>
        </w:rPr>
        <w:t>)</w:t>
      </w:r>
    </w:p>
    <w:p w14:paraId="009E4ABB" w14:textId="65449FCF" w:rsidR="00EE1020" w:rsidRDefault="00AC1437" w:rsidP="00EE1020">
      <w:pPr>
        <w:pStyle w:val="af7"/>
        <w:numPr>
          <w:ilvl w:val="0"/>
          <w:numId w:val="4"/>
        </w:numPr>
        <w:ind w:left="1800"/>
        <w:rPr>
          <w:rtl/>
        </w:rPr>
      </w:pPr>
      <w:r>
        <w:t>dID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תורם (</w:t>
      </w:r>
      <w:r w:rsidR="008F5046">
        <w:rPr>
          <w:rFonts w:hint="cs"/>
          <w:rtl/>
        </w:rPr>
        <w:t xml:space="preserve">מפתח זר של </w:t>
      </w:r>
      <w:r>
        <w:t>Donor</w:t>
      </w:r>
      <w:r>
        <w:rPr>
          <w:rFonts w:hint="cs"/>
          <w:rtl/>
        </w:rPr>
        <w:t>)</w:t>
      </w:r>
    </w:p>
    <w:p w14:paraId="18571863" w14:textId="5E293FB8" w:rsidR="00AC1437" w:rsidRDefault="00EE1020" w:rsidP="00AC1437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297F379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Donation</w:t>
      </w:r>
    </w:p>
    <w:p w14:paraId="6A642A4B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FB76813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A2058CC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dID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FB7748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B1BD195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Source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5442575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(dID)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Donor(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0BBB9C4" w14:textId="3EBDE2D4" w:rsidR="00801205" w:rsidRP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6A8A73A" w14:textId="3053F661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Inspector</w:t>
      </w:r>
    </w:p>
    <w:p w14:paraId="4AD07405" w14:textId="3306D1F8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EE1020">
        <w:rPr>
          <w:rFonts w:hint="cs"/>
          <w:rtl/>
        </w:rPr>
        <w:t>פקח בעירייה</w:t>
      </w:r>
      <w:r>
        <w:rPr>
          <w:rFonts w:hint="cs"/>
          <w:rtl/>
        </w:rPr>
        <w:t xml:space="preserve">. יורש מעובד </w:t>
      </w:r>
      <w:r w:rsidR="00EE1020">
        <w:rPr>
          <w:rFonts w:hint="cs"/>
          <w:rtl/>
        </w:rPr>
        <w:t>מקצועי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39FFBB1C" w14:textId="7D6B7CFB" w:rsidR="00801205" w:rsidRDefault="00801205" w:rsidP="00801205">
      <w:pPr>
        <w:pStyle w:val="af7"/>
        <w:numPr>
          <w:ilvl w:val="0"/>
          <w:numId w:val="4"/>
        </w:numPr>
        <w:ind w:left="1800"/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C1437">
        <w:rPr>
          <w:rFonts w:hint="cs"/>
          <w:u w:val="single"/>
          <w:rtl/>
        </w:rPr>
        <w:t>ת"ז</w:t>
      </w:r>
      <w:r>
        <w:rPr>
          <w:rFonts w:hint="cs"/>
          <w:rtl/>
        </w:rPr>
        <w:t xml:space="preserve"> (מפתח, מפתח זר של </w:t>
      </w:r>
      <w:r>
        <w:t>Employe</w:t>
      </w:r>
      <w:r w:rsidR="00AC1437">
        <w:t>e</w:t>
      </w:r>
      <w:r>
        <w:rPr>
          <w:rFonts w:hint="cs"/>
          <w:rtl/>
        </w:rPr>
        <w:t>)</w:t>
      </w:r>
    </w:p>
    <w:p w14:paraId="51A36D7F" w14:textId="1A1760EC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7A3B0642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Inspector</w:t>
      </w:r>
    </w:p>
    <w:p w14:paraId="456C1254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E080033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3FC7CA4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84690CC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profEmp(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01FC161" w14:textId="69CF6508" w:rsidR="00801205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38EC547" w14:textId="507A99AE" w:rsidR="008F5046" w:rsidRDefault="008F5046" w:rsidP="008F5046">
      <w:pPr>
        <w:rPr>
          <w:b/>
          <w:bCs/>
          <w:rtl/>
        </w:rPr>
      </w:pPr>
    </w:p>
    <w:p w14:paraId="0A6699BB" w14:textId="1D245588" w:rsidR="008F5046" w:rsidRDefault="008F5046" w:rsidP="008F5046">
      <w:pPr>
        <w:rPr>
          <w:b/>
          <w:bCs/>
          <w:rtl/>
        </w:rPr>
      </w:pPr>
    </w:p>
    <w:p w14:paraId="15F1F789" w14:textId="7EB1EDED" w:rsidR="008F5046" w:rsidRDefault="008F5046" w:rsidP="008F5046">
      <w:pPr>
        <w:rPr>
          <w:b/>
          <w:bCs/>
          <w:rtl/>
        </w:rPr>
      </w:pPr>
    </w:p>
    <w:p w14:paraId="0B018EEB" w14:textId="77777777" w:rsidR="008F5046" w:rsidRPr="008F5046" w:rsidRDefault="008F5046" w:rsidP="008F5046">
      <w:pPr>
        <w:rPr>
          <w:b/>
          <w:bCs/>
        </w:rPr>
      </w:pPr>
    </w:p>
    <w:p w14:paraId="146CD7CA" w14:textId="7DBB3FE2" w:rsidR="008F5046" w:rsidRDefault="008F5046" w:rsidP="008F5046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Fines</w:t>
      </w:r>
    </w:p>
    <w:p w14:paraId="2E9F27DE" w14:textId="47B74797" w:rsidR="008F5046" w:rsidRDefault="008F5046" w:rsidP="008F504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קנס שנאסף (בעקבות עבירה)</w:t>
      </w:r>
      <w:r>
        <w:rPr>
          <w:rFonts w:hint="cs"/>
          <w:rtl/>
        </w:rPr>
        <w:t xml:space="preserve">. יורש </w:t>
      </w:r>
      <w:r>
        <w:rPr>
          <w:rFonts w:hint="cs"/>
          <w:rtl/>
        </w:rPr>
        <w:t>מ</w:t>
      </w:r>
      <w:r>
        <w:t>Collection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7D52A8AA" w14:textId="55D47D8D" w:rsidR="008F5046" w:rsidRDefault="008F5046" w:rsidP="008F5046">
      <w:pPr>
        <w:pStyle w:val="af7"/>
        <w:numPr>
          <w:ilvl w:val="0"/>
          <w:numId w:val="6"/>
        </w:numPr>
        <w:ind w:left="1800"/>
      </w:pPr>
      <w:r>
        <w:rPr>
          <w:u w:val="single"/>
        </w:rPr>
        <w:t>sID</w:t>
      </w:r>
      <w:r>
        <w:rPr>
          <w:rtl/>
        </w:rPr>
        <w:t xml:space="preserve"> </w:t>
      </w:r>
      <w:r>
        <w:rPr>
          <w:rFonts w:hint="cs"/>
          <w:rtl/>
        </w:rPr>
        <w:t xml:space="preserve">– מספר סידורי של התקציב (מפתח, מפתח זר של </w:t>
      </w:r>
      <w:r>
        <w:t>Source</w:t>
      </w:r>
      <w:r>
        <w:rPr>
          <w:rFonts w:hint="cs"/>
          <w:rtl/>
        </w:rPr>
        <w:t>)</w:t>
      </w:r>
    </w:p>
    <w:p w14:paraId="53E15C31" w14:textId="63FF60B2" w:rsidR="008F5046" w:rsidRDefault="008F5046" w:rsidP="008F5046">
      <w:pPr>
        <w:pStyle w:val="af7"/>
        <w:numPr>
          <w:ilvl w:val="0"/>
          <w:numId w:val="6"/>
        </w:numPr>
        <w:ind w:left="1800"/>
      </w:pPr>
      <w:r>
        <w:t>Reason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סיבה לקבלת הקנס.</w:t>
      </w:r>
    </w:p>
    <w:p w14:paraId="572D7231" w14:textId="2193ABCD" w:rsidR="008F5046" w:rsidRPr="00AC1437" w:rsidRDefault="008F5046" w:rsidP="008F5046">
      <w:pPr>
        <w:pStyle w:val="af7"/>
        <w:numPr>
          <w:ilvl w:val="0"/>
          <w:numId w:val="6"/>
        </w:numPr>
        <w:ind w:left="1800"/>
      </w:pPr>
      <w:r>
        <w:t>iID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הפקח (מקושר ל</w:t>
      </w:r>
      <w:r>
        <w:t>Inspector</w:t>
      </w:r>
      <w:r>
        <w:rPr>
          <w:rFonts w:hint="cs"/>
          <w:rtl/>
        </w:rPr>
        <w:t>)</w:t>
      </w:r>
    </w:p>
    <w:p w14:paraId="25B8250A" w14:textId="3932AE8A" w:rsidR="008F5046" w:rsidRDefault="008F5046" w:rsidP="008F5046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12D6B8C3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Fines</w:t>
      </w:r>
    </w:p>
    <w:p w14:paraId="527AB99A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92F1B97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reason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42571C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F148C30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iID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52DE0F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701DD05F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Collection(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sID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2CFAE25" w14:textId="77777777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(iID)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Inspector(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463D19A" w14:textId="111B13F8" w:rsidR="008F5046" w:rsidRDefault="008F5046" w:rsidP="008F5046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9E9AC26" w14:textId="347DFF41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46BA0AAC" w14:textId="77777777" w:rsidR="00AC1437" w:rsidRPr="00801205" w:rsidRDefault="00AC1437" w:rsidP="00AC1437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Member</w:t>
      </w:r>
    </w:p>
    <w:p w14:paraId="6A38331C" w14:textId="77777777" w:rsidR="00AC1437" w:rsidRDefault="00AC1437" w:rsidP="00AC1437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חבר וועדה </w:t>
      </w:r>
      <w:r>
        <w:rPr>
          <w:rtl/>
        </w:rPr>
        <w:t>–</w:t>
      </w:r>
      <w:r>
        <w:rPr>
          <w:rFonts w:hint="cs"/>
          <w:rtl/>
        </w:rPr>
        <w:t xml:space="preserve"> יורש מעובד פוליטי.</w:t>
      </w:r>
      <w:r>
        <w:rPr>
          <w:rtl/>
        </w:rPr>
        <w:br/>
        <w:t>תכונות:</w:t>
      </w:r>
    </w:p>
    <w:p w14:paraId="090DB615" w14:textId="77777777" w:rsidR="00AC1437" w:rsidRDefault="00AC1437" w:rsidP="00AC1437">
      <w:pPr>
        <w:pStyle w:val="af7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PolEmployee</w:t>
      </w:r>
      <w:r>
        <w:rPr>
          <w:rFonts w:hint="cs"/>
          <w:rtl/>
        </w:rPr>
        <w:t>)</w:t>
      </w:r>
    </w:p>
    <w:p w14:paraId="6E0EEF3C" w14:textId="77777777" w:rsidR="00AC1437" w:rsidRDefault="00AC1437" w:rsidP="00AC1437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4DFCC60F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Member</w:t>
      </w:r>
    </w:p>
    <w:p w14:paraId="754711A0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27C21B5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25FCE3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F636C07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polEmp(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0434210A" w14:textId="77777777" w:rsidR="00AC1437" w:rsidRPr="00814432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EE41D9A" w14:textId="77777777" w:rsidR="00AC1437" w:rsidRPr="00801205" w:rsidRDefault="00AC1437" w:rsidP="00AC1437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Chairman</w:t>
      </w:r>
    </w:p>
    <w:p w14:paraId="705073C9" w14:textId="77777777" w:rsidR="00AC1437" w:rsidRDefault="00AC1437" w:rsidP="00AC1437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>יו"ר ועדה. יורש מעובד פוליטי.</w:t>
      </w:r>
      <w:r>
        <w:rPr>
          <w:rtl/>
        </w:rPr>
        <w:br/>
        <w:t>תכונות:</w:t>
      </w:r>
    </w:p>
    <w:p w14:paraId="5976D3DD" w14:textId="77777777" w:rsidR="00AC1437" w:rsidRDefault="00AC1437" w:rsidP="00AC1437">
      <w:pPr>
        <w:pStyle w:val="af7"/>
        <w:numPr>
          <w:ilvl w:val="0"/>
          <w:numId w:val="4"/>
        </w:numPr>
        <w:ind w:left="1800"/>
      </w:pPr>
      <w:r w:rsidRPr="002D3BDC">
        <w:rPr>
          <w:u w:val="single"/>
        </w:rP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(מפתח, מפתח זר של </w:t>
      </w:r>
      <w:r>
        <w:t>Employee</w:t>
      </w:r>
      <w:r>
        <w:rPr>
          <w:rFonts w:hint="cs"/>
          <w:rtl/>
        </w:rPr>
        <w:t xml:space="preserve"> ושל </w:t>
      </w:r>
      <w:r>
        <w:t>Resident</w:t>
      </w:r>
      <w:r>
        <w:rPr>
          <w:rFonts w:hint="cs"/>
          <w:rtl/>
        </w:rPr>
        <w:t>)</w:t>
      </w:r>
    </w:p>
    <w:p w14:paraId="3EAAAA37" w14:textId="77777777" w:rsidR="00AC1437" w:rsidRDefault="00AC1437" w:rsidP="00AC1437">
      <w:r w:rsidRPr="0057663A">
        <w:t>Create Table</w:t>
      </w:r>
      <w:r w:rsidRPr="0057663A">
        <w:rPr>
          <w:rtl/>
        </w:rPr>
        <w:t>:</w:t>
      </w:r>
    </w:p>
    <w:p w14:paraId="3450CD28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Chairman</w:t>
      </w:r>
    </w:p>
    <w:p w14:paraId="1ADB54D2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B51B53B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A29A6F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10B73DB" w14:textId="77777777" w:rsid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polEmp(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3F68891A" w14:textId="77777777" w:rsidR="00AC1437" w:rsidRPr="002D3BDC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0B62519" w14:textId="77777777" w:rsidR="00AC1437" w:rsidRPr="00AC1437" w:rsidRDefault="00AC1437" w:rsidP="00AC143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</w:p>
    <w:p w14:paraId="4F243C94" w14:textId="4B5C9CCD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Committee</w:t>
      </w:r>
    </w:p>
    <w:p w14:paraId="4A86ADD0" w14:textId="6B83F21A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AC1437">
        <w:rPr>
          <w:rFonts w:hint="cs"/>
          <w:rtl/>
        </w:rPr>
        <w:t>ועדה של נבחרי הציבור בעירייה</w:t>
      </w:r>
      <w:r>
        <w:rPr>
          <w:rFonts w:hint="cs"/>
          <w:rtl/>
        </w:rPr>
        <w:t xml:space="preserve">. </w:t>
      </w:r>
      <w:r w:rsidR="00AC1437">
        <w:rPr>
          <w:rFonts w:hint="cs"/>
          <w:rtl/>
        </w:rPr>
        <w:t>(לדוג' ועדת חינוך, ועדת תרבות)</w:t>
      </w:r>
      <w:r>
        <w:rPr>
          <w:rtl/>
        </w:rPr>
        <w:br/>
        <w:t>תכונות:</w:t>
      </w:r>
    </w:p>
    <w:p w14:paraId="2BC6E020" w14:textId="4A0ACFFB" w:rsidR="00801205" w:rsidRDefault="00CC5D0C" w:rsidP="00801205">
      <w:pPr>
        <w:pStyle w:val="af7"/>
        <w:numPr>
          <w:ilvl w:val="0"/>
          <w:numId w:val="4"/>
        </w:numPr>
        <w:ind w:left="1800"/>
      </w:pPr>
      <w:r w:rsidRPr="00CC5D0C">
        <w:rPr>
          <w:u w:val="single"/>
        </w:rPr>
        <w:t>Name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>שם הועדה</w:t>
      </w:r>
      <w:r w:rsidR="00801205">
        <w:rPr>
          <w:rFonts w:hint="cs"/>
          <w:rtl/>
        </w:rPr>
        <w:t xml:space="preserve"> (מפתח)</w:t>
      </w:r>
    </w:p>
    <w:p w14:paraId="0791041E" w14:textId="01E44538" w:rsidR="00801205" w:rsidRDefault="00CC5D0C" w:rsidP="00801205">
      <w:pPr>
        <w:pStyle w:val="af7"/>
        <w:numPr>
          <w:ilvl w:val="0"/>
          <w:numId w:val="4"/>
        </w:numPr>
        <w:ind w:left="1800"/>
      </w:pPr>
      <w:r w:rsidRPr="00CC5D0C">
        <w:rPr>
          <w:u w:val="single"/>
        </w:rPr>
        <w:t>Role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>תפקיד הוועדה [בפירוט]</w:t>
      </w:r>
    </w:p>
    <w:p w14:paraId="2D402C1E" w14:textId="5ED0D14D" w:rsidR="00CC5D0C" w:rsidRDefault="00CC5D0C" w:rsidP="00801205">
      <w:pPr>
        <w:pStyle w:val="af7"/>
        <w:numPr>
          <w:ilvl w:val="0"/>
          <w:numId w:val="4"/>
        </w:numPr>
        <w:ind w:left="1800"/>
        <w:rPr>
          <w:rtl/>
        </w:rPr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של יו"ר הוועדה (</w:t>
      </w:r>
      <w:r w:rsidR="008F5046">
        <w:rPr>
          <w:rFonts w:hint="cs"/>
          <w:rtl/>
        </w:rPr>
        <w:t xml:space="preserve">מפתח זר של </w:t>
      </w:r>
      <w:r>
        <w:t>Chairman</w:t>
      </w:r>
      <w:r>
        <w:rPr>
          <w:rFonts w:hint="cs"/>
          <w:rtl/>
        </w:rPr>
        <w:t>)</w:t>
      </w:r>
    </w:p>
    <w:p w14:paraId="6157BA3A" w14:textId="26136EA4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33B74907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</w:t>
      </w:r>
    </w:p>
    <w:p w14:paraId="197961F2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0AF3091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BE71899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role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BA76AF8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0BF6736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9E76885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Chairman(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15488D43" w14:textId="79C198F1" w:rsidR="00CC5D0C" w:rsidRPr="008F5046" w:rsidRDefault="00CC5D0C" w:rsidP="008F5046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BCE9E9F" w14:textId="77777777" w:rsidR="00CC5D0C" w:rsidRPr="00801205" w:rsidRDefault="00CC5D0C" w:rsidP="00801205">
      <w:pPr>
        <w:rPr>
          <w:b/>
          <w:bCs/>
        </w:rPr>
      </w:pPr>
    </w:p>
    <w:p w14:paraId="3C34D1CF" w14:textId="1D5791DF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Institution</w:t>
      </w:r>
    </w:p>
    <w:p w14:paraId="45E342BA" w14:textId="115722DF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CC5D0C">
        <w:rPr>
          <w:rFonts w:hint="cs"/>
          <w:rtl/>
        </w:rPr>
        <w:t xml:space="preserve">מוסד בעירייה </w:t>
      </w:r>
      <w:r w:rsidR="00CC5D0C">
        <w:rPr>
          <w:rtl/>
        </w:rPr>
        <w:t>–</w:t>
      </w:r>
      <w:r w:rsidR="00CC5D0C">
        <w:rPr>
          <w:rFonts w:hint="cs"/>
          <w:rtl/>
        </w:rPr>
        <w:t xml:space="preserve"> לכל מוסד יש וועדה כלשהי שדואגת לו.</w:t>
      </w:r>
      <w:r>
        <w:rPr>
          <w:rFonts w:hint="cs"/>
          <w:rtl/>
        </w:rPr>
        <w:t xml:space="preserve"> </w:t>
      </w:r>
      <w:r>
        <w:rPr>
          <w:rtl/>
        </w:rPr>
        <w:br/>
        <w:t>תכונות:</w:t>
      </w:r>
    </w:p>
    <w:p w14:paraId="3A83C10C" w14:textId="6638CD7F" w:rsidR="00801205" w:rsidRPr="00CC5D0C" w:rsidRDefault="00CC5D0C" w:rsidP="00801205">
      <w:pPr>
        <w:pStyle w:val="af7"/>
        <w:numPr>
          <w:ilvl w:val="0"/>
          <w:numId w:val="4"/>
        </w:numPr>
        <w:ind w:left="1800"/>
        <w:rPr>
          <w:u w:val="single"/>
        </w:rPr>
      </w:pPr>
      <w:r>
        <w:rPr>
          <w:u w:val="single"/>
        </w:rPr>
        <w:t>Address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כתובת (מפתח)</w:t>
      </w:r>
    </w:p>
    <w:p w14:paraId="6B91BD47" w14:textId="0EFC51FE" w:rsidR="00801205" w:rsidRDefault="00CC5D0C" w:rsidP="00801205">
      <w:pPr>
        <w:pStyle w:val="af7"/>
        <w:numPr>
          <w:ilvl w:val="0"/>
          <w:numId w:val="4"/>
        </w:numPr>
        <w:ind w:left="1800"/>
      </w:pPr>
      <w:r>
        <w:t>instName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>שם המוסד</w:t>
      </w:r>
    </w:p>
    <w:p w14:paraId="00E2455C" w14:textId="15FC3EAD" w:rsidR="00CC5D0C" w:rsidRDefault="00CC5D0C" w:rsidP="00801205">
      <w:pPr>
        <w:pStyle w:val="af7"/>
        <w:numPr>
          <w:ilvl w:val="0"/>
          <w:numId w:val="4"/>
        </w:numPr>
        <w:ind w:left="1800"/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המוסד.</w:t>
      </w:r>
    </w:p>
    <w:p w14:paraId="08FD335D" w14:textId="05C3B2A6" w:rsidR="00CC5D0C" w:rsidRDefault="00CC5D0C" w:rsidP="00801205">
      <w:pPr>
        <w:pStyle w:val="af7"/>
        <w:numPr>
          <w:ilvl w:val="0"/>
          <w:numId w:val="4"/>
        </w:numPr>
        <w:ind w:left="1800"/>
        <w:rPr>
          <w:rtl/>
        </w:rPr>
      </w:pPr>
      <w:r w:rsidRPr="00CC5D0C">
        <w:t>commitName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המטפלת. (</w:t>
      </w:r>
      <w:r w:rsidR="008F5046">
        <w:rPr>
          <w:rFonts w:hint="cs"/>
          <w:rtl/>
        </w:rPr>
        <w:t xml:space="preserve">מפתח זר של </w:t>
      </w:r>
      <w:r>
        <w:t>Committee</w:t>
      </w:r>
      <w:r>
        <w:rPr>
          <w:rFonts w:hint="cs"/>
          <w:rtl/>
        </w:rPr>
        <w:t>)</w:t>
      </w:r>
    </w:p>
    <w:p w14:paraId="360CF57B" w14:textId="6618ECE7" w:rsidR="00CC5D0C" w:rsidRDefault="00801205" w:rsidP="00CC5D0C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7AE85562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Institution</w:t>
      </w:r>
    </w:p>
    <w:p w14:paraId="3E208916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137EDD5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9ABB9E0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instName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C06BABE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936CD56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commitName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6702C90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(address),</w:t>
      </w:r>
    </w:p>
    <w:p w14:paraId="786A85B9" w14:textId="77777777" w:rsid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(commitName)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9A2D001" w14:textId="240D1543" w:rsidR="00801205" w:rsidRPr="00CC5D0C" w:rsidRDefault="00CC5D0C" w:rsidP="00CC5D0C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4C78F0D" w14:textId="77777777" w:rsidR="00801205" w:rsidRPr="00801205" w:rsidRDefault="00801205" w:rsidP="00801205">
      <w:pPr>
        <w:rPr>
          <w:b/>
          <w:bCs/>
        </w:rPr>
      </w:pPr>
    </w:p>
    <w:p w14:paraId="76413982" w14:textId="77777777" w:rsidR="008F5046" w:rsidRDefault="008F5046" w:rsidP="008F5046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lastRenderedPageBreak/>
        <w:t>MemberAt</w:t>
      </w:r>
    </w:p>
    <w:p w14:paraId="3F4820EB" w14:textId="4025456C" w:rsidR="008F5046" w:rsidRDefault="008F5046" w:rsidP="008F5046">
      <w:pPr>
        <w:ind w:left="1080"/>
        <w:rPr>
          <w:rtl/>
        </w:rPr>
      </w:pPr>
      <w:r>
        <w:rPr>
          <w:rtl/>
        </w:rPr>
        <w:t xml:space="preserve">מייצג </w:t>
      </w:r>
      <w:r>
        <w:rPr>
          <w:rFonts w:hint="cs"/>
          <w:rtl/>
        </w:rPr>
        <w:t xml:space="preserve">קשר בין </w:t>
      </w:r>
      <w:r w:rsidR="00985405">
        <w:rPr>
          <w:rFonts w:hint="cs"/>
          <w:rtl/>
        </w:rPr>
        <w:t>חברי וועדה</w:t>
      </w:r>
      <w:r>
        <w:rPr>
          <w:rFonts w:hint="cs"/>
          <w:rtl/>
        </w:rPr>
        <w:t xml:space="preserve"> </w:t>
      </w:r>
      <w:r w:rsidR="00985405">
        <w:rPr>
          <w:rFonts w:hint="cs"/>
          <w:rtl/>
        </w:rPr>
        <w:t>לוועדה.</w:t>
      </w:r>
      <w:r w:rsidR="00985405">
        <w:rPr>
          <w:rtl/>
        </w:rPr>
        <w:t xml:space="preserve"> </w:t>
      </w:r>
      <w:r>
        <w:rPr>
          <w:rtl/>
        </w:rPr>
        <w:br/>
        <w:t>תכונות:</w:t>
      </w:r>
    </w:p>
    <w:p w14:paraId="4D23B867" w14:textId="6A81271D" w:rsidR="008F5046" w:rsidRPr="00985405" w:rsidRDefault="00985405" w:rsidP="008F5046">
      <w:pPr>
        <w:pStyle w:val="af7"/>
        <w:numPr>
          <w:ilvl w:val="0"/>
          <w:numId w:val="4"/>
        </w:numPr>
        <w:ind w:left="1800"/>
        <w:rPr>
          <w:u w:val="single"/>
        </w:rPr>
      </w:pPr>
      <w:r w:rsidRPr="00985405">
        <w:rPr>
          <w:u w:val="single"/>
        </w:rPr>
        <w:t>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(חלק ממפתח, מפתח זר של </w:t>
      </w:r>
      <w:r>
        <w:t>Committee</w:t>
      </w:r>
      <w:r>
        <w:rPr>
          <w:rFonts w:hint="cs"/>
          <w:rtl/>
        </w:rPr>
        <w:t>)</w:t>
      </w:r>
    </w:p>
    <w:p w14:paraId="0E853D0C" w14:textId="55D37985" w:rsidR="00985405" w:rsidRDefault="00985405" w:rsidP="00985405">
      <w:pPr>
        <w:pStyle w:val="af7"/>
        <w:numPr>
          <w:ilvl w:val="0"/>
          <w:numId w:val="4"/>
        </w:numPr>
        <w:ind w:left="1800"/>
        <w:rPr>
          <w:rtl/>
        </w:rPr>
      </w:pPr>
      <w:r w:rsidRPr="00985405">
        <w:t>ID</w:t>
      </w:r>
      <w:r w:rsidR="008F5046">
        <w:rPr>
          <w:rFonts w:hint="cs"/>
          <w:rtl/>
        </w:rPr>
        <w:t xml:space="preserve"> </w:t>
      </w:r>
      <w:r w:rsidR="008F5046">
        <w:rPr>
          <w:rtl/>
        </w:rPr>
        <w:t>–</w:t>
      </w:r>
      <w:r w:rsidR="008F5046">
        <w:rPr>
          <w:rFonts w:hint="cs"/>
          <w:rtl/>
        </w:rPr>
        <w:t xml:space="preserve"> </w:t>
      </w:r>
      <w:r>
        <w:rPr>
          <w:rFonts w:hint="cs"/>
          <w:rtl/>
        </w:rPr>
        <w:t xml:space="preserve">ת"ז של חבר הוועדה (חלק ממפתח, מפתח זר של </w:t>
      </w:r>
      <w:r>
        <w:t>Member</w:t>
      </w:r>
      <w:r>
        <w:rPr>
          <w:rFonts w:hint="cs"/>
          <w:rtl/>
        </w:rPr>
        <w:t>)</w:t>
      </w:r>
    </w:p>
    <w:p w14:paraId="2024B364" w14:textId="4B4A4EC4" w:rsidR="008F5046" w:rsidRDefault="008F5046" w:rsidP="008F5046">
      <w:pPr>
        <w:rPr>
          <w:rtl/>
        </w:rPr>
      </w:pPr>
      <w:r w:rsidRPr="0057663A">
        <w:t>Create Table</w:t>
      </w:r>
      <w:r>
        <w:rPr>
          <w:rFonts w:hint="cs"/>
          <w:rtl/>
        </w:rPr>
        <w:t>:</w:t>
      </w:r>
    </w:p>
    <w:p w14:paraId="7AC60CDB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memberAt</w:t>
      </w:r>
    </w:p>
    <w:p w14:paraId="1AE837F4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9B751FF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8D192FA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B007DE0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CE9DA48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6267E92D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Member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7694847" w14:textId="77777777" w:rsidR="00985405" w:rsidRDefault="00985405" w:rsidP="0098540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0F0FFEE" w14:textId="77777777" w:rsidR="008F5046" w:rsidRPr="008F5046" w:rsidRDefault="008F5046" w:rsidP="00985405">
      <w:pPr>
        <w:ind w:left="0"/>
      </w:pPr>
    </w:p>
    <w:p w14:paraId="261FF0C3" w14:textId="44745E35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Inquiries</w:t>
      </w:r>
    </w:p>
    <w:p w14:paraId="624A5869" w14:textId="61DF7936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985405">
        <w:rPr>
          <w:rFonts w:hint="cs"/>
          <w:rtl/>
        </w:rPr>
        <w:t xml:space="preserve">פנייה מתושב העירייה </w:t>
      </w:r>
      <w:r>
        <w:rPr>
          <w:rtl/>
        </w:rPr>
        <w:t xml:space="preserve">– </w:t>
      </w:r>
      <w:r w:rsidR="00985405">
        <w:rPr>
          <w:rFonts w:hint="cs"/>
          <w:rtl/>
        </w:rPr>
        <w:t>כל פנייה מטופלת על ידי ועדה כלשהי</w:t>
      </w:r>
      <w:r>
        <w:rPr>
          <w:rFonts w:hint="cs"/>
          <w:rtl/>
        </w:rPr>
        <w:t xml:space="preserve">. </w:t>
      </w:r>
      <w:r>
        <w:rPr>
          <w:rtl/>
        </w:rPr>
        <w:br/>
        <w:t>תכונות:</w:t>
      </w:r>
    </w:p>
    <w:p w14:paraId="592EAE34" w14:textId="778CDB6A" w:rsidR="00801205" w:rsidRDefault="00C31C17" w:rsidP="00801205">
      <w:pPr>
        <w:pStyle w:val="af7"/>
        <w:numPr>
          <w:ilvl w:val="0"/>
          <w:numId w:val="4"/>
        </w:numPr>
        <w:ind w:left="1800"/>
      </w:pPr>
      <w:r w:rsidRPr="00C31C17">
        <w:rPr>
          <w:u w:val="single"/>
        </w:rPr>
        <w:t>iID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המספר הסידורי של הפנייה (מפתח)</w:t>
      </w:r>
    </w:p>
    <w:p w14:paraId="6EDDD69B" w14:textId="48078940" w:rsidR="00801205" w:rsidRDefault="00C31C17" w:rsidP="00801205">
      <w:pPr>
        <w:pStyle w:val="af7"/>
        <w:numPr>
          <w:ilvl w:val="0"/>
          <w:numId w:val="4"/>
        </w:numPr>
        <w:ind w:left="1800"/>
      </w:pPr>
      <w:r>
        <w:t>iDate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>תאריך פתיחת הפנייה.</w:t>
      </w:r>
    </w:p>
    <w:p w14:paraId="64293184" w14:textId="2BB9A00A" w:rsidR="00C31C17" w:rsidRDefault="00C31C17" w:rsidP="00801205">
      <w:pPr>
        <w:pStyle w:val="af7"/>
        <w:numPr>
          <w:ilvl w:val="0"/>
          <w:numId w:val="4"/>
        </w:numPr>
        <w:ind w:left="1800"/>
      </w:pPr>
      <w:r>
        <w:t>Type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סוג הפנייה.</w:t>
      </w:r>
    </w:p>
    <w:p w14:paraId="0B3D6AA4" w14:textId="7D31221E" w:rsidR="00C31C17" w:rsidRDefault="00C31C17" w:rsidP="00801205">
      <w:pPr>
        <w:pStyle w:val="af7"/>
        <w:numPr>
          <w:ilvl w:val="0"/>
          <w:numId w:val="4"/>
        </w:numPr>
        <w:ind w:left="1800"/>
      </w:pPr>
      <w:r>
        <w:t>Details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פרטי הפנייה.</w:t>
      </w:r>
    </w:p>
    <w:p w14:paraId="60F6DA26" w14:textId="04698F0C" w:rsidR="00C31C17" w:rsidRDefault="00C31C17" w:rsidP="00801205">
      <w:pPr>
        <w:pStyle w:val="af7"/>
        <w:numPr>
          <w:ilvl w:val="0"/>
          <w:numId w:val="4"/>
        </w:numPr>
        <w:ind w:left="1800"/>
      </w:pPr>
      <w:r>
        <w:t>Status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סטטוס הפנייה.</w:t>
      </w:r>
    </w:p>
    <w:p w14:paraId="60A17E73" w14:textId="0A15E1CE" w:rsidR="00C31C17" w:rsidRDefault="00C31C17" w:rsidP="00801205">
      <w:pPr>
        <w:pStyle w:val="af7"/>
        <w:numPr>
          <w:ilvl w:val="0"/>
          <w:numId w:val="4"/>
        </w:numPr>
        <w:ind w:left="1800"/>
      </w:pPr>
      <w:r>
        <w:t>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ת"ז התושב הפונה (מפתח זר של </w:t>
      </w:r>
      <w:r>
        <w:t>Resident</w:t>
      </w:r>
      <w:r>
        <w:rPr>
          <w:rFonts w:hint="cs"/>
          <w:rtl/>
        </w:rPr>
        <w:t>)</w:t>
      </w:r>
    </w:p>
    <w:p w14:paraId="0484413B" w14:textId="3E7143E1" w:rsidR="00C31C17" w:rsidRDefault="00C31C17" w:rsidP="00801205">
      <w:pPr>
        <w:pStyle w:val="af7"/>
        <w:numPr>
          <w:ilvl w:val="0"/>
          <w:numId w:val="4"/>
        </w:numPr>
        <w:ind w:left="1800"/>
        <w:rPr>
          <w:rtl/>
        </w:rPr>
      </w:pPr>
      <w:r w:rsidRPr="00C31C17">
        <w:t>commitName</w:t>
      </w:r>
      <w:r w:rsidRPr="00C31C17">
        <w:rPr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הוועדה (מפתח זר של </w:t>
      </w:r>
      <w:r>
        <w:t>Commitee</w:t>
      </w:r>
      <w:r>
        <w:rPr>
          <w:rFonts w:hint="cs"/>
          <w:rtl/>
        </w:rPr>
        <w:t>)</w:t>
      </w:r>
    </w:p>
    <w:p w14:paraId="4F7EF0B8" w14:textId="1A45D613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5BC79B70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Inquiries</w:t>
      </w:r>
    </w:p>
    <w:p w14:paraId="13A2EE62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C9FDF25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iID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C407B76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iDate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0CD42CB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885949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details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2D622CE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status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C021825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7651F14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commitName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D6621B9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(iID),</w:t>
      </w:r>
    </w:p>
    <w:p w14:paraId="32289FC8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Resident(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5B8692DF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(commitName)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4BD5F56" w14:textId="77777777" w:rsidR="00C31C17" w:rsidRDefault="00C31C17" w:rsidP="00C31C17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470E3B3" w14:textId="6EBD028A" w:rsidR="00801205" w:rsidRDefault="00801205" w:rsidP="00C31C17">
      <w:pPr>
        <w:ind w:left="0"/>
        <w:rPr>
          <w:rtl/>
        </w:rPr>
      </w:pPr>
    </w:p>
    <w:p w14:paraId="612AEFE1" w14:textId="77777777" w:rsidR="00801205" w:rsidRPr="00801205" w:rsidRDefault="00801205" w:rsidP="00801205">
      <w:pPr>
        <w:rPr>
          <w:b/>
          <w:bCs/>
        </w:rPr>
      </w:pPr>
    </w:p>
    <w:p w14:paraId="2949F26C" w14:textId="7BFF168B" w:rsidR="004162A0" w:rsidRDefault="004162A0" w:rsidP="00FD4333">
      <w:pPr>
        <w:pStyle w:val="af7"/>
        <w:numPr>
          <w:ilvl w:val="0"/>
          <w:numId w:val="2"/>
        </w:numPr>
        <w:rPr>
          <w:b/>
          <w:bCs/>
        </w:rPr>
      </w:pPr>
      <w:r w:rsidRPr="00801205">
        <w:rPr>
          <w:b/>
          <w:bCs/>
        </w:rPr>
        <w:t>Finance</w:t>
      </w:r>
    </w:p>
    <w:p w14:paraId="515A511A" w14:textId="1D0B4E0E" w:rsidR="00801205" w:rsidRDefault="00801205" w:rsidP="00801205">
      <w:pPr>
        <w:ind w:left="1080"/>
        <w:rPr>
          <w:rtl/>
        </w:rPr>
      </w:pPr>
      <w:r>
        <w:rPr>
          <w:rtl/>
        </w:rPr>
        <w:t xml:space="preserve">מייצג </w:t>
      </w:r>
      <w:r w:rsidR="00C31C17">
        <w:rPr>
          <w:rFonts w:hint="cs"/>
          <w:rtl/>
        </w:rPr>
        <w:t>תקצוב שנתי לוועדה, לפי וועדה ושנה</w:t>
      </w:r>
      <w:r>
        <w:rPr>
          <w:rFonts w:hint="cs"/>
          <w:rtl/>
        </w:rPr>
        <w:t>.</w:t>
      </w:r>
      <w:r>
        <w:rPr>
          <w:rtl/>
        </w:rPr>
        <w:br/>
        <w:t>תכונות:</w:t>
      </w:r>
    </w:p>
    <w:p w14:paraId="10E64204" w14:textId="11D2A192" w:rsidR="00801205" w:rsidRDefault="00031B55" w:rsidP="00801205">
      <w:pPr>
        <w:pStyle w:val="af7"/>
        <w:numPr>
          <w:ilvl w:val="0"/>
          <w:numId w:val="4"/>
        </w:numPr>
        <w:ind w:left="1800"/>
      </w:pPr>
      <w:r>
        <w:t>year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>שנת התקציב</w:t>
      </w:r>
      <w:r w:rsidR="00801205">
        <w:rPr>
          <w:rFonts w:hint="cs"/>
          <w:rtl/>
        </w:rPr>
        <w:t xml:space="preserve"> (</w:t>
      </w:r>
      <w:r>
        <w:rPr>
          <w:rFonts w:hint="cs"/>
          <w:rtl/>
        </w:rPr>
        <w:t>חלק מ</w:t>
      </w:r>
      <w:r w:rsidR="00801205">
        <w:rPr>
          <w:rFonts w:hint="cs"/>
          <w:rtl/>
        </w:rPr>
        <w:t xml:space="preserve">מפתח, מפתח זר של </w:t>
      </w:r>
      <w:r>
        <w:t>Budget</w:t>
      </w:r>
      <w:r w:rsidR="00801205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6C7F58AF" w14:textId="451731F1" w:rsidR="00801205" w:rsidRDefault="00031B55" w:rsidP="00801205">
      <w:pPr>
        <w:pStyle w:val="af7"/>
        <w:numPr>
          <w:ilvl w:val="0"/>
          <w:numId w:val="4"/>
        </w:numPr>
        <w:ind w:left="1800"/>
      </w:pPr>
      <w:r>
        <w:t>Name</w:t>
      </w:r>
      <w:r w:rsidR="00801205">
        <w:rPr>
          <w:rFonts w:hint="cs"/>
          <w:rtl/>
        </w:rPr>
        <w:t xml:space="preserve"> </w:t>
      </w:r>
      <w:r w:rsidR="00801205">
        <w:rPr>
          <w:rtl/>
        </w:rPr>
        <w:t>–</w:t>
      </w:r>
      <w:r w:rsidR="00801205">
        <w:rPr>
          <w:rFonts w:hint="cs"/>
          <w:rtl/>
        </w:rPr>
        <w:t xml:space="preserve"> </w:t>
      </w:r>
      <w:r>
        <w:rPr>
          <w:rFonts w:hint="cs"/>
          <w:rtl/>
        </w:rPr>
        <w:t xml:space="preserve">שם הוועדה (חלק ממפתח, מפתח זר של </w:t>
      </w:r>
      <w:r>
        <w:t>Committee</w:t>
      </w:r>
      <w:r>
        <w:rPr>
          <w:rFonts w:hint="cs"/>
          <w:rtl/>
        </w:rPr>
        <w:t>)</w:t>
      </w:r>
      <w:r w:rsidR="00BB7786">
        <w:rPr>
          <w:rFonts w:hint="cs"/>
          <w:rtl/>
        </w:rPr>
        <w:t>.</w:t>
      </w:r>
    </w:p>
    <w:p w14:paraId="25E3C511" w14:textId="44D3E0D7" w:rsidR="00BB7786" w:rsidRDefault="00BB7786" w:rsidP="00801205">
      <w:pPr>
        <w:pStyle w:val="af7"/>
        <w:numPr>
          <w:ilvl w:val="0"/>
          <w:numId w:val="4"/>
        </w:numPr>
        <w:ind w:left="1800"/>
        <w:rPr>
          <w:rtl/>
        </w:rPr>
      </w:pPr>
      <w:r>
        <w:t>Amount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כמות </w:t>
      </w:r>
      <w:r w:rsidR="00D66300">
        <w:rPr>
          <w:rFonts w:hint="cs"/>
          <w:rtl/>
        </w:rPr>
        <w:t>התקציב מהשנה לוועדה.</w:t>
      </w:r>
    </w:p>
    <w:p w14:paraId="6C7A2B7B" w14:textId="6A5C75CF" w:rsidR="00801205" w:rsidRDefault="00801205" w:rsidP="00801205">
      <w:pPr>
        <w:rPr>
          <w:rtl/>
        </w:rPr>
      </w:pPr>
      <w:r w:rsidRPr="0057663A">
        <w:t>Create Table</w:t>
      </w:r>
      <w:r w:rsidRPr="0057663A">
        <w:rPr>
          <w:rtl/>
        </w:rPr>
        <w:t>:</w:t>
      </w:r>
    </w:p>
    <w:p w14:paraId="28722BAE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Finance</w:t>
      </w:r>
    </w:p>
    <w:p w14:paraId="3F028010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5DF7B516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amount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2EAED94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9A8FF6A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VARCHAR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5B4546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4F7D6F01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Budget(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year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A184921" w14:textId="77777777" w:rsidR="00031B55" w:rsidRDefault="00031B55" w:rsidP="00031B55">
      <w:pPr>
        <w:autoSpaceDE w:val="0"/>
        <w:autoSpaceDN w:val="0"/>
        <w:bidi w:val="0"/>
        <w:adjustRightInd w:val="0"/>
        <w:spacing w:before="0" w:after="0"/>
        <w:ind w:left="0" w:right="0"/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 xml:space="preserve"> Committee(</w:t>
      </w:r>
      <w:r>
        <w:rPr>
          <w:rFonts w:ascii="Courier New" w:eastAsiaTheme="minorEastAsia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8206402" w14:textId="30BA24FF" w:rsidR="00031B55" w:rsidRDefault="00031B55" w:rsidP="00031B55">
      <w:pPr>
        <w:bidi w:val="0"/>
        <w:ind w:left="0"/>
        <w:rPr>
          <w:rtl/>
        </w:rPr>
      </w:pPr>
      <w:r>
        <w:rPr>
          <w:rFonts w:ascii="Courier New" w:eastAsiaTheme="minorEastAsia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410D3E7" w14:textId="77777777" w:rsidR="00801205" w:rsidRPr="00801205" w:rsidRDefault="00801205" w:rsidP="00801205">
      <w:pPr>
        <w:rPr>
          <w:rFonts w:hint="cs"/>
          <w:b/>
          <w:bCs/>
          <w:rtl/>
        </w:rPr>
      </w:pPr>
    </w:p>
    <w:p w14:paraId="749D1B07" w14:textId="07955753" w:rsidR="004162A0" w:rsidRDefault="004162A0" w:rsidP="00FD4333">
      <w:pPr>
        <w:rPr>
          <w:rtl/>
        </w:rPr>
      </w:pPr>
    </w:p>
    <w:p w14:paraId="0743D004" w14:textId="7282D72A" w:rsidR="00031B55" w:rsidRPr="004162A0" w:rsidRDefault="00031B55" w:rsidP="00FD4333">
      <w:pPr>
        <w:rPr>
          <w:rFonts w:hint="cs"/>
          <w:rtl/>
        </w:rPr>
      </w:pPr>
    </w:p>
    <w:sectPr w:rsidR="00031B55" w:rsidRPr="004162A0" w:rsidSect="00030C2F">
      <w:headerReference w:type="default" r:id="rId19"/>
      <w:footerReference w:type="default" r:id="rId2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2E5AB" w14:textId="77777777" w:rsidR="00C80D4D" w:rsidRDefault="00C80D4D" w:rsidP="003B1A4F">
      <w:r>
        <w:separator/>
      </w:r>
    </w:p>
  </w:endnote>
  <w:endnote w:type="continuationSeparator" w:id="0">
    <w:p w14:paraId="0660A707" w14:textId="77777777" w:rsidR="00C80D4D" w:rsidRDefault="00C80D4D" w:rsidP="003B1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ebo">
    <w:panose1 w:val="00000000000000000000"/>
    <w:charset w:val="00"/>
    <w:family w:val="auto"/>
    <w:pitch w:val="variable"/>
    <w:sig w:usb0="A00008E7" w:usb1="40000043" w:usb2="00000000" w:usb3="00000000" w:csb0="00000021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682896179"/>
      <w:docPartObj>
        <w:docPartGallery w:val="Page Numbers (Bottom of Page)"/>
        <w:docPartUnique/>
      </w:docPartObj>
    </w:sdtPr>
    <w:sdtContent>
      <w:p w14:paraId="581DC3F9" w14:textId="1688F3C3" w:rsidR="00AF4B32" w:rsidRDefault="00AF4B3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3456216" w14:textId="77777777" w:rsidR="00AF4B32" w:rsidRDefault="00AF4B3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A86B5" w14:textId="77777777" w:rsidR="00C80D4D" w:rsidRDefault="00C80D4D" w:rsidP="003B1A4F">
      <w:r>
        <w:separator/>
      </w:r>
    </w:p>
  </w:footnote>
  <w:footnote w:type="continuationSeparator" w:id="0">
    <w:p w14:paraId="19A5A69D" w14:textId="77777777" w:rsidR="00C80D4D" w:rsidRDefault="00C80D4D" w:rsidP="003B1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0B9E6" w14:textId="6A2CF884" w:rsidR="00AF4B32" w:rsidRDefault="00AF4B32" w:rsidP="00AF4B32">
    <w:pPr>
      <w:pStyle w:val="aa"/>
      <w:jc w:val="left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6184"/>
    <w:multiLevelType w:val="hybridMultilevel"/>
    <w:tmpl w:val="78F6F0D0"/>
    <w:lvl w:ilvl="0" w:tplc="8D56B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352376"/>
    <w:multiLevelType w:val="hybridMultilevel"/>
    <w:tmpl w:val="17C063F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B2775C"/>
    <w:multiLevelType w:val="hybridMultilevel"/>
    <w:tmpl w:val="C608B9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90419F"/>
    <w:multiLevelType w:val="hybridMultilevel"/>
    <w:tmpl w:val="FCF86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924B26"/>
    <w:multiLevelType w:val="hybridMultilevel"/>
    <w:tmpl w:val="C75CCFB2"/>
    <w:lvl w:ilvl="0" w:tplc="4E48A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B7"/>
    <w:rsid w:val="00030C2F"/>
    <w:rsid w:val="00031B55"/>
    <w:rsid w:val="00082A69"/>
    <w:rsid w:val="00083BAA"/>
    <w:rsid w:val="00104B00"/>
    <w:rsid w:val="0010680C"/>
    <w:rsid w:val="001428FF"/>
    <w:rsid w:val="00152B0B"/>
    <w:rsid w:val="001766D6"/>
    <w:rsid w:val="00192419"/>
    <w:rsid w:val="00196C8B"/>
    <w:rsid w:val="001C270D"/>
    <w:rsid w:val="001E2320"/>
    <w:rsid w:val="00214E28"/>
    <w:rsid w:val="002D3BDC"/>
    <w:rsid w:val="00320766"/>
    <w:rsid w:val="00352B81"/>
    <w:rsid w:val="00394757"/>
    <w:rsid w:val="003A0150"/>
    <w:rsid w:val="003B1A4F"/>
    <w:rsid w:val="003D3229"/>
    <w:rsid w:val="003E24DF"/>
    <w:rsid w:val="0041428F"/>
    <w:rsid w:val="004162A0"/>
    <w:rsid w:val="00447BD3"/>
    <w:rsid w:val="004A2B0D"/>
    <w:rsid w:val="00551EE6"/>
    <w:rsid w:val="0057663A"/>
    <w:rsid w:val="00582405"/>
    <w:rsid w:val="005C2210"/>
    <w:rsid w:val="00615018"/>
    <w:rsid w:val="0062123A"/>
    <w:rsid w:val="00646E75"/>
    <w:rsid w:val="006D50CC"/>
    <w:rsid w:val="006F6F10"/>
    <w:rsid w:val="00783E79"/>
    <w:rsid w:val="00795EDA"/>
    <w:rsid w:val="007B5AE8"/>
    <w:rsid w:val="007F5192"/>
    <w:rsid w:val="007F6F93"/>
    <w:rsid w:val="00801205"/>
    <w:rsid w:val="00814432"/>
    <w:rsid w:val="00831721"/>
    <w:rsid w:val="00862A06"/>
    <w:rsid w:val="008F5046"/>
    <w:rsid w:val="00926AB7"/>
    <w:rsid w:val="00985405"/>
    <w:rsid w:val="009A140B"/>
    <w:rsid w:val="009A671C"/>
    <w:rsid w:val="00A26FE7"/>
    <w:rsid w:val="00A3243B"/>
    <w:rsid w:val="00A66B18"/>
    <w:rsid w:val="00A6783B"/>
    <w:rsid w:val="00A96CF8"/>
    <w:rsid w:val="00AA089B"/>
    <w:rsid w:val="00AB1907"/>
    <w:rsid w:val="00AC1437"/>
    <w:rsid w:val="00AE1388"/>
    <w:rsid w:val="00AF3982"/>
    <w:rsid w:val="00AF4B32"/>
    <w:rsid w:val="00B50294"/>
    <w:rsid w:val="00B57D6E"/>
    <w:rsid w:val="00B93312"/>
    <w:rsid w:val="00BB7786"/>
    <w:rsid w:val="00C31C17"/>
    <w:rsid w:val="00C701F7"/>
    <w:rsid w:val="00C70786"/>
    <w:rsid w:val="00C80D4D"/>
    <w:rsid w:val="00CC5D0C"/>
    <w:rsid w:val="00D10958"/>
    <w:rsid w:val="00D3153F"/>
    <w:rsid w:val="00D66300"/>
    <w:rsid w:val="00D66593"/>
    <w:rsid w:val="00DE6DA2"/>
    <w:rsid w:val="00DF2D30"/>
    <w:rsid w:val="00E4786A"/>
    <w:rsid w:val="00E55D74"/>
    <w:rsid w:val="00E6540C"/>
    <w:rsid w:val="00E710F5"/>
    <w:rsid w:val="00E81E2A"/>
    <w:rsid w:val="00EE0952"/>
    <w:rsid w:val="00EE1020"/>
    <w:rsid w:val="00F470E8"/>
    <w:rsid w:val="00F8622E"/>
    <w:rsid w:val="00FD4333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846D4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he-I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">
    <w:name w:val="Normal"/>
    <w:qFormat/>
    <w:rsid w:val="00801205"/>
    <w:pPr>
      <w:bidi/>
      <w:spacing w:before="40" w:after="360"/>
      <w:ind w:left="720" w:right="720"/>
    </w:pPr>
    <w:rPr>
      <w:rFonts w:ascii="Heebo" w:eastAsiaTheme="minorHAnsi" w:hAnsi="Heebo" w:cs="Heebo"/>
      <w:color w:val="595959" w:themeColor="text1" w:themeTint="A6"/>
      <w:kern w:val="20"/>
      <w:sz w:val="22"/>
      <w:szCs w:val="22"/>
      <w:lang w:bidi="he-IL"/>
    </w:rPr>
  </w:style>
  <w:style w:type="paragraph" w:styleId="1">
    <w:name w:val="heading 1"/>
    <w:basedOn w:val="2"/>
    <w:next w:val="a"/>
    <w:link w:val="10"/>
    <w:uiPriority w:val="8"/>
    <w:unhideWhenUsed/>
    <w:qFormat/>
    <w:rsid w:val="00AF4B32"/>
    <w:pPr>
      <w:outlineLvl w:val="0"/>
    </w:pPr>
    <w:rPr>
      <w:color w:val="0070C0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F4B32"/>
    <w:pPr>
      <w:outlineLvl w:val="1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8"/>
    <w:rsid w:val="00AF4B32"/>
    <w:rPr>
      <w:rFonts w:ascii="Heebo" w:eastAsiaTheme="minorHAnsi" w:hAnsi="Heebo" w:cs="Heebo"/>
      <w:b/>
      <w:bCs/>
      <w:color w:val="0070C0"/>
      <w:kern w:val="20"/>
      <w:sz w:val="28"/>
      <w:szCs w:val="28"/>
      <w:lang w:bidi="he-IL"/>
    </w:rPr>
  </w:style>
  <w:style w:type="paragraph" w:customStyle="1" w:styleId="a3">
    <w:name w:val="נמען"/>
    <w:basedOn w:val="a"/>
    <w:uiPriority w:val="3"/>
    <w:qFormat/>
    <w:rsid w:val="00A3243B"/>
    <w:pPr>
      <w:spacing w:before="840" w:after="40"/>
    </w:pPr>
    <w:rPr>
      <w:b/>
      <w:bCs/>
      <w:color w:val="000000" w:themeColor="text1"/>
    </w:rPr>
  </w:style>
  <w:style w:type="paragraph" w:styleId="a4">
    <w:name w:val="Salutation"/>
    <w:basedOn w:val="a"/>
    <w:link w:val="a5"/>
    <w:uiPriority w:val="4"/>
    <w:unhideWhenUsed/>
    <w:qFormat/>
    <w:rsid w:val="00A3243B"/>
    <w:pPr>
      <w:spacing w:before="720"/>
    </w:pPr>
  </w:style>
  <w:style w:type="character" w:customStyle="1" w:styleId="a5">
    <w:name w:val="ברכה תו"/>
    <w:basedOn w:val="a0"/>
    <w:link w:val="a4"/>
    <w:uiPriority w:val="4"/>
    <w:rsid w:val="00A3243B"/>
    <w:rPr>
      <w:rFonts w:ascii="Tahoma" w:eastAsiaTheme="minorHAnsi" w:hAnsi="Tahoma" w:cs="Tahoma"/>
      <w:color w:val="595959" w:themeColor="text1" w:themeTint="A6"/>
      <w:kern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A3243B"/>
    <w:pPr>
      <w:spacing w:before="480" w:after="960"/>
    </w:pPr>
  </w:style>
  <w:style w:type="character" w:customStyle="1" w:styleId="a8">
    <w:name w:val="סיום תו"/>
    <w:basedOn w:val="a0"/>
    <w:link w:val="a6"/>
    <w:uiPriority w:val="6"/>
    <w:rsid w:val="00A3243B"/>
    <w:rPr>
      <w:rFonts w:ascii="Tahoma" w:eastAsiaTheme="minorHAnsi" w:hAnsi="Tahoma" w:cs="Tahoma"/>
      <w:color w:val="595959" w:themeColor="text1" w:themeTint="A6"/>
      <w:kern w:val="20"/>
    </w:rPr>
  </w:style>
  <w:style w:type="paragraph" w:styleId="a7">
    <w:name w:val="Signature"/>
    <w:basedOn w:val="a"/>
    <w:link w:val="a9"/>
    <w:uiPriority w:val="7"/>
    <w:unhideWhenUsed/>
    <w:qFormat/>
    <w:rsid w:val="00A3243B"/>
    <w:pPr>
      <w:contextualSpacing/>
    </w:pPr>
    <w:rPr>
      <w:b/>
      <w:bCs/>
      <w:color w:val="17406D" w:themeColor="accent1"/>
    </w:rPr>
  </w:style>
  <w:style w:type="character" w:customStyle="1" w:styleId="a9">
    <w:name w:val="חתימה תו"/>
    <w:basedOn w:val="a0"/>
    <w:link w:val="a7"/>
    <w:uiPriority w:val="7"/>
    <w:rsid w:val="00A3243B"/>
    <w:rPr>
      <w:rFonts w:ascii="Tahoma" w:eastAsiaTheme="minorHAnsi" w:hAnsi="Tahoma" w:cs="Tahoma"/>
      <w:b/>
      <w:bCs/>
      <w:color w:val="17406D" w:themeColor="accent1"/>
      <w:kern w:val="20"/>
    </w:rPr>
  </w:style>
  <w:style w:type="paragraph" w:styleId="aa">
    <w:name w:val="header"/>
    <w:basedOn w:val="a"/>
    <w:link w:val="ab"/>
    <w:uiPriority w:val="99"/>
    <w:unhideWhenUsed/>
    <w:rsid w:val="00A3243B"/>
    <w:pPr>
      <w:spacing w:after="0"/>
      <w:jc w:val="right"/>
    </w:pPr>
  </w:style>
  <w:style w:type="character" w:customStyle="1" w:styleId="ab">
    <w:name w:val="כותרת עליונה תו"/>
    <w:basedOn w:val="a0"/>
    <w:link w:val="aa"/>
    <w:uiPriority w:val="99"/>
    <w:rsid w:val="00A3243B"/>
    <w:rPr>
      <w:rFonts w:ascii="Tahoma" w:eastAsiaTheme="minorHAnsi" w:hAnsi="Tahoma" w:cs="Tahoma"/>
      <w:color w:val="595959" w:themeColor="text1" w:themeTint="A6"/>
      <w:kern w:val="20"/>
    </w:rPr>
  </w:style>
  <w:style w:type="character" w:styleId="ac">
    <w:name w:val="Strong"/>
    <w:basedOn w:val="a0"/>
    <w:uiPriority w:val="1"/>
    <w:semiHidden/>
    <w:rsid w:val="003E24DF"/>
    <w:rPr>
      <w:b/>
      <w:bCs/>
    </w:rPr>
  </w:style>
  <w:style w:type="paragraph" w:customStyle="1" w:styleId="ad">
    <w:name w:val="פרטי קשר"/>
    <w:basedOn w:val="a"/>
    <w:uiPriority w:val="1"/>
    <w:qFormat/>
    <w:rsid w:val="00A3243B"/>
    <w:pPr>
      <w:spacing w:before="0" w:after="0"/>
    </w:pPr>
    <w:rPr>
      <w:color w:val="FFFFFF" w:themeColor="background1"/>
    </w:rPr>
  </w:style>
  <w:style w:type="character" w:customStyle="1" w:styleId="20">
    <w:name w:val="כותרת 2 תו"/>
    <w:basedOn w:val="a0"/>
    <w:link w:val="2"/>
    <w:uiPriority w:val="9"/>
    <w:rsid w:val="00AF4B32"/>
    <w:rPr>
      <w:rFonts w:ascii="Heebo" w:eastAsiaTheme="minorHAnsi" w:hAnsi="Heebo" w:cs="Heebo"/>
      <w:b/>
      <w:bCs/>
      <w:color w:val="595959" w:themeColor="text1" w:themeTint="A6"/>
      <w:kern w:val="20"/>
      <w:sz w:val="22"/>
      <w:szCs w:val="22"/>
      <w:lang w:bidi="he-IL"/>
    </w:rPr>
  </w:style>
  <w:style w:type="paragraph" w:styleId="NormalWeb">
    <w:name w:val="Normal (Web)"/>
    <w:basedOn w:val="a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A3243B"/>
    <w:pPr>
      <w:tabs>
        <w:tab w:val="center" w:pos="4680"/>
        <w:tab w:val="right" w:pos="9360"/>
      </w:tabs>
      <w:spacing w:before="0" w:after="0"/>
    </w:pPr>
  </w:style>
  <w:style w:type="character" w:customStyle="1" w:styleId="af0">
    <w:name w:val="כותרת תחתונה תו"/>
    <w:basedOn w:val="a0"/>
    <w:link w:val="af"/>
    <w:uiPriority w:val="99"/>
    <w:rsid w:val="00A3243B"/>
    <w:rPr>
      <w:rFonts w:ascii="Tahoma" w:eastAsiaTheme="minorHAnsi" w:hAnsi="Tahoma" w:cs="Tahoma"/>
      <w:color w:val="595959" w:themeColor="text1" w:themeTint="A6"/>
      <w:kern w:val="20"/>
    </w:rPr>
  </w:style>
  <w:style w:type="paragraph" w:customStyle="1" w:styleId="af1">
    <w:name w:val="סמל"/>
    <w:basedOn w:val="a"/>
    <w:next w:val="a"/>
    <w:link w:val="af2"/>
    <w:qFormat/>
    <w:rsid w:val="00A3243B"/>
    <w:pPr>
      <w:spacing w:before="0" w:after="0"/>
      <w:ind w:left="-180" w:right="-24"/>
      <w:jc w:val="center"/>
    </w:pPr>
    <w:rPr>
      <w:b/>
      <w:bCs/>
      <w:color w:val="FFFFFF" w:themeColor="background1"/>
      <w:spacing w:val="120"/>
      <w:kern w:val="24"/>
      <w:sz w:val="44"/>
      <w:szCs w:val="44"/>
    </w:rPr>
  </w:style>
  <w:style w:type="character" w:customStyle="1" w:styleId="af2">
    <w:name w:val="תו סמל"/>
    <w:basedOn w:val="a0"/>
    <w:link w:val="af1"/>
    <w:rsid w:val="00A3243B"/>
    <w:rPr>
      <w:rFonts w:ascii="Tahoma" w:eastAsiaTheme="minorHAnsi" w:hAnsi="Tahoma" w:cs="Tahoma"/>
      <w:b/>
      <w:bCs/>
      <w:color w:val="FFFFFF" w:themeColor="background1"/>
      <w:spacing w:val="120"/>
      <w:kern w:val="24"/>
      <w:sz w:val="44"/>
      <w:szCs w:val="44"/>
    </w:rPr>
  </w:style>
  <w:style w:type="paragraph" w:styleId="af3">
    <w:name w:val="Title"/>
    <w:basedOn w:val="a"/>
    <w:next w:val="a"/>
    <w:link w:val="af4"/>
    <w:uiPriority w:val="10"/>
    <w:qFormat/>
    <w:rsid w:val="00A3243B"/>
    <w:pPr>
      <w:spacing w:before="0" w:after="0"/>
      <w:contextualSpacing/>
    </w:pPr>
    <w:rPr>
      <w:rFonts w:eastAsiaTheme="majorEastAsia"/>
      <w:color w:val="auto"/>
      <w:spacing w:val="-10"/>
      <w:kern w:val="28"/>
      <w:sz w:val="56"/>
      <w:szCs w:val="56"/>
    </w:rPr>
  </w:style>
  <w:style w:type="character" w:customStyle="1" w:styleId="af4">
    <w:name w:val="כותרת טקסט תו"/>
    <w:basedOn w:val="a0"/>
    <w:link w:val="af3"/>
    <w:uiPriority w:val="10"/>
    <w:rsid w:val="00A3243B"/>
    <w:rPr>
      <w:rFonts w:ascii="Tahoma" w:eastAsiaTheme="majorEastAsia" w:hAnsi="Tahoma" w:cs="Tahoma"/>
      <w:spacing w:val="-10"/>
      <w:kern w:val="28"/>
      <w:sz w:val="56"/>
      <w:szCs w:val="56"/>
    </w:rPr>
  </w:style>
  <w:style w:type="paragraph" w:styleId="af5">
    <w:name w:val="No Spacing"/>
    <w:uiPriority w:val="1"/>
    <w:qFormat/>
    <w:rsid w:val="00A3243B"/>
    <w:pPr>
      <w:ind w:left="720" w:right="720"/>
    </w:pPr>
    <w:rPr>
      <w:rFonts w:ascii="Tahoma" w:eastAsiaTheme="minorHAnsi" w:hAnsi="Tahoma" w:cs="Tahoma"/>
      <w:color w:val="595959" w:themeColor="text1" w:themeTint="A6"/>
      <w:kern w:val="20"/>
    </w:rPr>
  </w:style>
  <w:style w:type="paragraph" w:styleId="af6">
    <w:name w:val="TOC Heading"/>
    <w:basedOn w:val="1"/>
    <w:next w:val="a"/>
    <w:uiPriority w:val="39"/>
    <w:unhideWhenUsed/>
    <w:qFormat/>
    <w:rsid w:val="00AF4B32"/>
    <w:pPr>
      <w:keepNext/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112F51" w:themeColor="accent1" w:themeShade="BF"/>
      <w:kern w:val="0"/>
      <w:sz w:val="32"/>
      <w:szCs w:val="32"/>
      <w:rtl/>
      <w:cs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AF4B32"/>
    <w:pPr>
      <w:spacing w:after="100"/>
      <w:ind w:left="0"/>
    </w:pPr>
  </w:style>
  <w:style w:type="paragraph" w:styleId="TOC2">
    <w:name w:val="toc 2"/>
    <w:basedOn w:val="a"/>
    <w:next w:val="a"/>
    <w:autoRedefine/>
    <w:uiPriority w:val="39"/>
    <w:unhideWhenUsed/>
    <w:rsid w:val="00AF4B32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AF4B32"/>
    <w:rPr>
      <w:color w:val="F49100" w:themeColor="hyperlink"/>
      <w:u w:val="single"/>
    </w:rPr>
  </w:style>
  <w:style w:type="paragraph" w:styleId="af7">
    <w:name w:val="List Paragraph"/>
    <w:basedOn w:val="a"/>
    <w:uiPriority w:val="34"/>
    <w:qFormat/>
    <w:rsid w:val="004162A0"/>
    <w:pPr>
      <w:contextualSpacing/>
    </w:pPr>
  </w:style>
  <w:style w:type="character" w:styleId="af8">
    <w:name w:val="annotation reference"/>
    <w:basedOn w:val="a0"/>
    <w:uiPriority w:val="99"/>
    <w:semiHidden/>
    <w:unhideWhenUsed/>
    <w:rsid w:val="00FD4333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FD4333"/>
    <w:rPr>
      <w:sz w:val="20"/>
      <w:szCs w:val="20"/>
    </w:rPr>
  </w:style>
  <w:style w:type="character" w:customStyle="1" w:styleId="afa">
    <w:name w:val="טקסט הערה תו"/>
    <w:basedOn w:val="a0"/>
    <w:link w:val="af9"/>
    <w:uiPriority w:val="99"/>
    <w:semiHidden/>
    <w:rsid w:val="00FD4333"/>
    <w:rPr>
      <w:rFonts w:ascii="Heebo" w:eastAsiaTheme="minorHAnsi" w:hAnsi="Heebo" w:cs="Heebo"/>
      <w:color w:val="595959" w:themeColor="text1" w:themeTint="A6"/>
      <w:kern w:val="20"/>
      <w:sz w:val="20"/>
      <w:szCs w:val="20"/>
      <w:lang w:bidi="he-IL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FD4333"/>
    <w:rPr>
      <w:b/>
      <w:bCs/>
    </w:rPr>
  </w:style>
  <w:style w:type="character" w:customStyle="1" w:styleId="afc">
    <w:name w:val="נושא הערה תו"/>
    <w:basedOn w:val="afa"/>
    <w:link w:val="afb"/>
    <w:uiPriority w:val="99"/>
    <w:semiHidden/>
    <w:rsid w:val="00FD4333"/>
    <w:rPr>
      <w:rFonts w:ascii="Heebo" w:eastAsiaTheme="minorHAnsi" w:hAnsi="Heebo" w:cs="Heebo"/>
      <w:b/>
      <w:bCs/>
      <w:color w:val="595959" w:themeColor="text1" w:themeTint="A6"/>
      <w:kern w:val="20"/>
      <w:sz w:val="20"/>
      <w:szCs w:val="20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ams\AppData\Local\Microsoft\Office\16.0\DTS\he-IL%7bF4876B5B-2C82-4E7C-AF3D-BAFD75B6B2CA%7d\%7b242CC5BB-1EBB-4DA8-944D-EDAA0A5762C9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53CB7F-3A65-4B13-8EEB-A7030F136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{242CC5BB-1EBB-4DA8-944D-EDAA0A5762C9}tf56348247_win32.dotx</Template>
  <TotalTime>0</TotalTime>
  <Pages>12</Pages>
  <Words>1065</Words>
  <Characters>6074</Characters>
  <Application>Microsoft Office Word</Application>
  <DocSecurity>0</DocSecurity>
  <Lines>50</Lines>
  <Paragraphs>14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2022-03-10T12:32:00Z</dcterms:created>
  <dcterms:modified xsi:type="dcterms:W3CDTF">2022-03-10T18:45:00Z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